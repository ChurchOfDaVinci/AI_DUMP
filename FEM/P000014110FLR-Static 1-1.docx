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74571FD" w14:textId="77777777" w:rsidTr="00A43A5B">
        <w:trPr>
          <w:cantSplit/>
          <w:trHeight w:val="4488"/>
        </w:trPr>
        <w:tc>
          <w:tcPr>
            <w:tcW w:w="6285" w:type="dxa"/>
          </w:tcPr>
          <w:p w14:paraId="0B3C2418" w14:textId="33E13E45" w:rsidR="00F448BC" w:rsidRDefault="00640C46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1EB388" wp14:editId="075498D0">
                  <wp:extent cx="3853815" cy="2416175"/>
                  <wp:effectExtent l="0" t="0" r="0" b="3175"/>
                  <wp:docPr id="103688054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80545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2971D6E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1D417268" w14:textId="1BA3FECD" w:rsidR="00B77317" w:rsidRPr="00CD1539" w:rsidRDefault="00640C46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P000014110FLR</w:t>
                  </w:r>
                </w:p>
                <w:p w14:paraId="72CEB06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7E52818F" w14:textId="22CE61DA" w:rsidR="00B77317" w:rsidRPr="00CD1539" w:rsidRDefault="00640C46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Thursday, June 11,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3E414DD9" w14:textId="618C5C3E" w:rsidR="00B77317" w:rsidRPr="00CD1539" w:rsidRDefault="00640C46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1</w:t>
                  </w:r>
                </w:p>
                <w:p w14:paraId="6A546442" w14:textId="4C68F722" w:rsidR="00B77317" w:rsidRPr="006A441F" w:rsidRDefault="00640C46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3836C1D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3A50DC8E" w14:textId="5E363A65" w:rsidR="00B77317" w:rsidRDefault="00640C46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46FCE373" w14:textId="7890E34F" w:rsidR="00640C46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32074385" w:history="1">
                        <w:r w:rsidR="00640C46" w:rsidRPr="00B22CFD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640C46">
                          <w:rPr>
                            <w:noProof/>
                            <w:webHidden/>
                          </w:rPr>
                          <w:tab/>
                        </w:r>
                        <w:r w:rsidR="00640C46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40C46">
                          <w:rPr>
                            <w:noProof/>
                            <w:webHidden/>
                          </w:rPr>
                          <w:instrText xml:space="preserve"> PAGEREF _Toc232074385 \h </w:instrText>
                        </w:r>
                        <w:r w:rsidR="00640C46">
                          <w:rPr>
                            <w:noProof/>
                            <w:webHidden/>
                          </w:rPr>
                        </w:r>
                        <w:r w:rsidR="00640C46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40C46">
                          <w:rPr>
                            <w:noProof/>
                            <w:webHidden/>
                          </w:rPr>
                          <w:t>1</w:t>
                        </w:r>
                        <w:r w:rsidR="00640C46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EAE9C6C" w14:textId="1DF9CF35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86" w:history="1">
                        <w:r w:rsidRPr="00B22CFD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BB3DFC8" w14:textId="6B024693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87" w:history="1">
                        <w:r w:rsidRPr="00B22CFD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9CE1EE" w14:textId="165BAD43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88" w:history="1">
                        <w:r w:rsidRPr="00B22CFD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3946557" w14:textId="24D42335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89" w:history="1">
                        <w:r w:rsidRPr="00B22CFD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009A70" w14:textId="2BAE1555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0" w:history="1">
                        <w:r w:rsidRPr="00B22CFD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531A0BD" w14:textId="3C435B61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1" w:history="1">
                        <w:r w:rsidRPr="00B22CFD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BF05BA3" w14:textId="723118AE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2" w:history="1">
                        <w:r w:rsidRPr="00B22CFD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EF8420D" w14:textId="12A4076F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3" w:history="1">
                        <w:r w:rsidRPr="00B22CFD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50AAB49" w14:textId="43FB8EEE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4" w:history="1">
                        <w:r w:rsidRPr="00B22CFD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55A030F" w14:textId="3972301A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5" w:history="1">
                        <w:r w:rsidRPr="00B22CFD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93433BC" w14:textId="24C9F341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6" w:history="1">
                        <w:r w:rsidRPr="00B22CFD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2B1929A" w14:textId="1121C2F1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7" w:history="1">
                        <w:r w:rsidRPr="00B22CFD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1521FF3" w14:textId="59659363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8" w:history="1">
                        <w:r w:rsidRPr="00B22CFD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A06672" w14:textId="6A78FA25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399" w:history="1">
                        <w:r w:rsidRPr="00B22CFD">
                          <w:rPr>
                            <w:rStyle w:val="Hyperlink"/>
                            <w:noProof/>
                            <w:lang w:val="fr-FR"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_Toc232074399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28713F5" w14:textId="1F186B60" w:rsidR="00640C46" w:rsidRDefault="00640C46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14:ligatures w14:val="standardContextual"/>
                        </w:rPr>
                      </w:pPr>
                      <w:hyperlink w:anchor="_Toc232074400" w:history="1">
                        <w:r w:rsidRPr="00B22CFD">
                          <w:rPr>
                            <w:rStyle w:val="Hyperlink"/>
                            <w:noProof/>
                          </w:rPr>
                          <w:t>Appendix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_Toc232074400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B29F406" w14:textId="0315711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03D75786" w14:textId="77777777" w:rsidR="00F448BC" w:rsidRDefault="00F448BC" w:rsidP="00A5373F"/>
        </w:tc>
      </w:tr>
      <w:tr w:rsidR="00F448BC" w14:paraId="4445ED6A" w14:textId="77777777" w:rsidTr="00BE081A">
        <w:trPr>
          <w:cantSplit/>
          <w:trHeight w:val="3924"/>
        </w:trPr>
        <w:tc>
          <w:tcPr>
            <w:tcW w:w="6285" w:type="dxa"/>
          </w:tcPr>
          <w:p w14:paraId="3E32ED99" w14:textId="680FCFEA" w:rsidR="00C27B5D" w:rsidRDefault="00640C46" w:rsidP="00C27B5D">
            <w:pPr>
              <w:pStyle w:val="Heading1"/>
            </w:pPr>
            <w:bookmarkStart w:id="0" w:name="_Toc232074385"/>
            <w:r>
              <w:t>Description</w:t>
            </w:r>
            <w:bookmarkEnd w:id="0"/>
          </w:p>
          <w:p w14:paraId="42D1D5A2" w14:textId="6C793DE0" w:rsidR="00F448BC" w:rsidRPr="00E65D6E" w:rsidRDefault="00640C46" w:rsidP="00FF408C">
            <w:r>
              <w:t>No Data</w:t>
            </w:r>
          </w:p>
        </w:tc>
        <w:tc>
          <w:tcPr>
            <w:tcW w:w="4713" w:type="dxa"/>
            <w:vMerge/>
          </w:tcPr>
          <w:p w14:paraId="06FD7388" w14:textId="77777777" w:rsidR="00F448BC" w:rsidRPr="00A33AA4" w:rsidRDefault="00F448BC" w:rsidP="00840CC7">
            <w:pPr>
              <w:pStyle w:val="TOC3"/>
            </w:pPr>
          </w:p>
        </w:tc>
      </w:tr>
    </w:tbl>
    <w:p w14:paraId="49B1E083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160942F6" w14:textId="77777777" w:rsidTr="00DD03CF">
        <w:tc>
          <w:tcPr>
            <w:tcW w:w="11016" w:type="dxa"/>
          </w:tcPr>
          <w:p w14:paraId="47FED5BC" w14:textId="1523CDA3" w:rsidR="00343025" w:rsidRDefault="00640C46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32074386"/>
            <w:r>
              <w:lastRenderedPageBreak/>
              <w:t>Assumptions</w:t>
            </w:r>
            <w:bookmarkEnd w:id="4"/>
          </w:p>
          <w:p w14:paraId="165A6677" w14:textId="77777777" w:rsidR="00E1211B" w:rsidRDefault="00E1211B" w:rsidP="00343025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392"/>
              <w:gridCol w:w="5393"/>
            </w:tblGrid>
            <w:tr w:rsidR="00221495" w14:paraId="63FCCA66" w14:textId="77777777" w:rsidTr="00DD03CF">
              <w:tc>
                <w:tcPr>
                  <w:tcW w:w="5392" w:type="dxa"/>
                  <w:vAlign w:val="center"/>
                </w:tcPr>
                <w:p w14:paraId="25199C8D" w14:textId="230D3319" w:rsidR="00221495" w:rsidRDefault="00640C46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C6E0B17" wp14:editId="6E0D17BD">
                        <wp:extent cx="3286760" cy="2497455"/>
                        <wp:effectExtent l="0" t="0" r="8890" b="0"/>
                        <wp:docPr id="1024639053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4639053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6760" cy="2497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97A556" w14:textId="50A5127F" w:rsidR="00221495" w:rsidRDefault="00640C46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Original Model</w:t>
                  </w:r>
                </w:p>
              </w:tc>
              <w:tc>
                <w:tcPr>
                  <w:tcW w:w="5393" w:type="dxa"/>
                  <w:vAlign w:val="center"/>
                </w:tcPr>
                <w:p w14:paraId="6EAEC575" w14:textId="59CCD737" w:rsidR="00221495" w:rsidRDefault="00640C46" w:rsidP="00221495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694BEC" wp14:editId="5184C883">
                        <wp:extent cx="3287395" cy="2061210"/>
                        <wp:effectExtent l="0" t="0" r="8255" b="0"/>
                        <wp:docPr id="122145337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2145337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87395" cy="2061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DA04F4" w14:textId="4FA7A0C4" w:rsidR="00221495" w:rsidRDefault="00640C46" w:rsidP="00221495">
                  <w:pPr>
                    <w:jc w:val="center"/>
                  </w:pPr>
                  <w:r>
                    <w:rPr>
                      <w:sz w:val="20"/>
                      <w:szCs w:val="20"/>
                    </w:rPr>
                    <w:t>Model Analyzed</w:t>
                  </w:r>
                </w:p>
              </w:tc>
            </w:tr>
          </w:tbl>
          <w:p w14:paraId="37AD7FB6" w14:textId="3C3CCAFD" w:rsidR="00A96F2C" w:rsidRDefault="00A96F2C" w:rsidP="00A96F2C"/>
        </w:tc>
      </w:tr>
    </w:tbl>
    <w:p w14:paraId="7C5A82AC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3DFF7A5C" w14:textId="77777777" w:rsidTr="00ED5A01">
        <w:tc>
          <w:tcPr>
            <w:tcW w:w="11016" w:type="dxa"/>
          </w:tcPr>
          <w:p w14:paraId="3754003D" w14:textId="66BF9B8F" w:rsidR="00FF408C" w:rsidRDefault="00640C46" w:rsidP="00FF408C">
            <w:pPr>
              <w:pStyle w:val="Heading1"/>
            </w:pPr>
            <w:bookmarkStart w:id="5" w:name="_Toc232074387"/>
            <w:r>
              <w:lastRenderedPageBreak/>
              <w:t>Model Information</w:t>
            </w:r>
            <w:bookmarkEnd w:id="5"/>
          </w:p>
          <w:p w14:paraId="2C99F276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54EFDB69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36E747B6" w14:textId="77777777" w:rsidTr="00077EA0">
                    <w:tc>
                      <w:tcPr>
                        <w:tcW w:w="8640" w:type="dxa"/>
                      </w:tcPr>
                      <w:p w14:paraId="28F76B97" w14:textId="53308E9B" w:rsidR="00077EA0" w:rsidRDefault="00640C46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08DB9F49" wp14:editId="63C58537">
                              <wp:extent cx="5349240" cy="4064635"/>
                              <wp:effectExtent l="0" t="0" r="3810" b="0"/>
                              <wp:docPr id="1536399125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36399125" name=""/>
                                      <pic:cNvPicPr/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40646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1B6F25F" w14:textId="4C58ADB6" w:rsidR="00C16188" w:rsidRDefault="00640C46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</w:t>
                  </w:r>
                </w:p>
                <w:p w14:paraId="427D1DDF" w14:textId="07D12199" w:rsidR="00C16188" w:rsidRDefault="00640C46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6085FD3F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0C13E76" w14:textId="6953CD29" w:rsidR="00C16188" w:rsidRPr="0044448A" w:rsidRDefault="00640C46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3B37995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514590" w14:textId="4B0A0960" w:rsidR="00C16188" w:rsidRDefault="00640C46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E65977" w14:textId="0C1BBCE5" w:rsidR="00C16188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F02EDE5" w14:textId="348B0B9F" w:rsidR="00C16188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6D1E7D" w14:textId="074F9789" w:rsidR="00C16188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640C46" w14:paraId="10423CA2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E29C870" w14:textId="3B2DCD35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53FB5BFC" w14:textId="13750743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D04B094" w14:textId="40968F55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6A9590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Mass:18.295 kg</w:t>
                  </w:r>
                </w:p>
                <w:p w14:paraId="4903443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Volume:0.00234552 m^3</w:t>
                  </w:r>
                </w:p>
                <w:p w14:paraId="39FF175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0006350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Weight:179.291 N</w:t>
                  </w:r>
                </w:p>
                <w:p w14:paraId="67F71C64" w14:textId="0A307507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C8555E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2025\FEM2P000009263.SLDPRT</w:t>
                  </w:r>
                </w:p>
                <w:p w14:paraId="0E0927A2" w14:textId="223DAC28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10:33:00 2024</w:t>
                  </w:r>
                </w:p>
              </w:tc>
            </w:tr>
            <w:tr w:rsidR="00640C46" w14:paraId="5B765D7C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1CD0F7" w14:textId="05663912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648983D2" w14:textId="33022C36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93054E" w14:textId="77CD5B58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7C12A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Mass:18.295 kg</w:t>
                  </w:r>
                </w:p>
                <w:p w14:paraId="70DBE09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Volume:0.00234552 m^3</w:t>
                  </w:r>
                </w:p>
                <w:p w14:paraId="5AB708CE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49AE01C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Weight:179.291 N</w:t>
                  </w:r>
                </w:p>
                <w:p w14:paraId="453F3809" w14:textId="3AD99ECD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110EB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2025\FEM2P000009263.SLDPRT</w:t>
                  </w:r>
                </w:p>
                <w:p w14:paraId="25557BAD" w14:textId="3B6E3881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10:33:00 2024</w:t>
                  </w:r>
                </w:p>
              </w:tc>
            </w:tr>
            <w:tr w:rsidR="00640C46" w14:paraId="7345148A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ED3C61" w14:textId="7E8D5847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36324961" w14:textId="0E7A8548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35D68B" w14:textId="511EB7B7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B140D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Mass:18.295 kg</w:t>
                  </w:r>
                </w:p>
                <w:p w14:paraId="03BF108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Volume:0.00234552 m^3</w:t>
                  </w:r>
                </w:p>
                <w:p w14:paraId="3CD0B52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17360BBD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Weight:179.291 N</w:t>
                  </w:r>
                </w:p>
                <w:p w14:paraId="26747734" w14:textId="2DC26F56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4D0C84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 xml:space="preserve">G:\03_Projects_Business_Dev\00056 e-PU10 V1\04_Engineering\05) Mechanical stress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analysis\e-PU battery rack brake V6 (e-stop) 2025\FEM2P000009263.SLDPRT</w:t>
                  </w:r>
                </w:p>
                <w:p w14:paraId="5D0DBE29" w14:textId="589F1770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10:33:00 2024</w:t>
                  </w:r>
                </w:p>
              </w:tc>
            </w:tr>
            <w:tr w:rsidR="00640C46" w14:paraId="3FD35683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C31F6AE" w14:textId="5648CC96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63D1577C" w14:textId="6A531BDF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162DEC" w14:textId="6AEB535B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14B143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Mass:0.812536 kg</w:t>
                  </w:r>
                </w:p>
                <w:p w14:paraId="3645D414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Volume:0.000104171 m^3</w:t>
                  </w:r>
                </w:p>
                <w:p w14:paraId="21D5D5AC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08695F7E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Weight:7.96285 N</w:t>
                  </w:r>
                </w:p>
                <w:p w14:paraId="7AECBCED" w14:textId="2372DBD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07C23F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2025\FEM2P000010107.SLDPRT</w:t>
                  </w:r>
                </w:p>
                <w:p w14:paraId="6718DC96" w14:textId="357C75B3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640C46" w14:paraId="03E36E24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AAA846" w14:textId="34EAEB21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13064040" w14:textId="02BC2C00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1DBA147" w14:textId="6383160F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DCAC9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Mass:0.812536 kg</w:t>
                  </w:r>
                </w:p>
                <w:p w14:paraId="4D3B60EB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Volume:0.000104171 m^3</w:t>
                  </w:r>
                </w:p>
                <w:p w14:paraId="372ADAD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0BF0A6E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Weight:7.96285 N</w:t>
                  </w:r>
                </w:p>
                <w:p w14:paraId="11C70C51" w14:textId="0219542E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4A80C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2025\FEM2P000010107.SLDPRT</w:t>
                  </w:r>
                </w:p>
                <w:p w14:paraId="1C304C14" w14:textId="7A3B3BDD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640C46" w14:paraId="00AC9986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050A82" w14:textId="206F72D9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2770F63E" w14:textId="4D748ADD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A37A45" w14:textId="7F8BAAD5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87973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Mass:0.812536 kg</w:t>
                  </w:r>
                </w:p>
                <w:p w14:paraId="5767FE4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Volume:0.000104171 m^3</w:t>
                  </w:r>
                </w:p>
                <w:p w14:paraId="5401223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428CCE4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Weight:7.96285 N</w:t>
                  </w:r>
                </w:p>
                <w:p w14:paraId="2196896D" w14:textId="4A8A9BEE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F7F868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2025\FEM2P000010107.SLDPRT</w:t>
                  </w:r>
                </w:p>
                <w:p w14:paraId="2722E4B4" w14:textId="2A586DD7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640C46" w14:paraId="589279CE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8A4BC5" w14:textId="1B1803E0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Screw2</w:t>
                  </w:r>
                </w:p>
                <w:p w14:paraId="6C89B735" w14:textId="1D7A9C90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464E2F" w14:textId="1ADFB56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EFF300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Mass:17.2863 kg</w:t>
                  </w:r>
                </w:p>
                <w:p w14:paraId="7390218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Volume:0.00221619 m^3</w:t>
                  </w:r>
                </w:p>
                <w:p w14:paraId="5453213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A3D2F00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Weight:169.406 N</w:t>
                  </w:r>
                </w:p>
                <w:p w14:paraId="76324A7F" w14:textId="142E9600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BE2C4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2025\FEM2P000010224.SLDPRT</w:t>
                  </w:r>
                </w:p>
                <w:p w14:paraId="0260D9DC" w14:textId="6CB60632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10:31:28 2024</w:t>
                  </w:r>
                </w:p>
              </w:tc>
            </w:tr>
            <w:tr w:rsidR="00640C46" w14:paraId="69792BCA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57A61D" w14:textId="2ECA31EB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Screw2</w:t>
                  </w:r>
                </w:p>
                <w:p w14:paraId="6B8C5B95" w14:textId="1E189AFC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2A2540D" w14:textId="2C1BFC0A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075D1D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Mass:17.2863 kg</w:t>
                  </w:r>
                </w:p>
                <w:p w14:paraId="3C37E614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Volume:0.00221619 m^3</w:t>
                  </w:r>
                </w:p>
                <w:p w14:paraId="6ED47E5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E2664DD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Weight:169.406 N</w:t>
                  </w:r>
                </w:p>
                <w:p w14:paraId="287F2003" w14:textId="68FF888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FA92FC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2025\FEM2P000010224.SLDPRT</w:t>
                  </w:r>
                </w:p>
                <w:p w14:paraId="2FFBC9CB" w14:textId="489ACF9E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10:31:28 2024</w:t>
                  </w:r>
                </w:p>
              </w:tc>
            </w:tr>
            <w:tr w:rsidR="00640C46" w14:paraId="32E2B16A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91C351" w14:textId="0B66DDEB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Screw2</w:t>
                  </w:r>
                </w:p>
                <w:p w14:paraId="3AFED996" w14:textId="761BB0A5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DEE1D31" w14:textId="5F270A0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525572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Mass:17.2863 kg</w:t>
                  </w:r>
                </w:p>
                <w:p w14:paraId="2A1B035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Volume:0.00221619 m^3</w:t>
                  </w:r>
                </w:p>
                <w:p w14:paraId="10A53CE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3423906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Weight:169.406 N</w:t>
                  </w:r>
                </w:p>
                <w:p w14:paraId="12E2C881" w14:textId="2E1D466D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504B8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 xml:space="preserve">G:\03_Projects_Business_Dev\00056 e-PU10 V1\04_Engineering\05) Mechanical stress analysis\e-PU battery rack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brake V6 (e-stop) 2025\FEM2P000010224.SLDPRT</w:t>
                  </w:r>
                </w:p>
                <w:p w14:paraId="2132BF54" w14:textId="6A6D84EE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10:31:28 2024</w:t>
                  </w:r>
                </w:p>
              </w:tc>
            </w:tr>
            <w:tr w:rsidR="00640C46" w14:paraId="76429629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BCF651" w14:textId="301088DE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Ø13.0 (13) Diameter Slot2</w:t>
                  </w:r>
                </w:p>
                <w:p w14:paraId="15424DDB" w14:textId="06917C0D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B18887" w14:textId="38089103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8E94E0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Mass:1.19805 kg</w:t>
                  </w:r>
                </w:p>
                <w:p w14:paraId="4D90BA1E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Volume:0.000153596 m^3</w:t>
                  </w:r>
                </w:p>
                <w:p w14:paraId="0C00E93D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1EAEF6EB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Weight:11.7408 N</w:t>
                  </w:r>
                </w:p>
                <w:p w14:paraId="54CF5ED6" w14:textId="1A0075A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2516774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2025\FEM2P000010308.SLDPRT</w:t>
                  </w:r>
                </w:p>
                <w:p w14:paraId="32760FA2" w14:textId="17FABD9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640C46" w14:paraId="7EE23132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3879AB4" w14:textId="696E33BC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3446D650" w14:textId="0948D5CD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C989CB2" w14:textId="4545CD1F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6BA73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Mass:1.19805 kg</w:t>
                  </w:r>
                </w:p>
                <w:p w14:paraId="6F8D08A3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Volume:0.000153596 m^3</w:t>
                  </w:r>
                </w:p>
                <w:p w14:paraId="32615D60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509D3FD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Weight:11.7408 N</w:t>
                  </w:r>
                </w:p>
                <w:p w14:paraId="25C02624" w14:textId="5C47FC0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4C11380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2025\FEM2P000010308.SLDPRT</w:t>
                  </w:r>
                </w:p>
                <w:p w14:paraId="578405DF" w14:textId="0E15EC7F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640C46" w14:paraId="57211A48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864EAA" w14:textId="1AF7F8AC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Ø13.0 (13) Diameter Slot2</w:t>
                  </w:r>
                </w:p>
                <w:p w14:paraId="2984A135" w14:textId="7A1E7330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02932BD" w14:textId="76ABC7D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468FF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Mass:1.19805 kg</w:t>
                  </w:r>
                </w:p>
                <w:p w14:paraId="3A4B919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Volume:0.000153596 m^3</w:t>
                  </w:r>
                </w:p>
                <w:p w14:paraId="58016B80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3558A30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Weight:11.7408 N</w:t>
                  </w:r>
                </w:p>
                <w:p w14:paraId="278C5740" w14:textId="4986041D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99625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2025\FEM2P000010308.SLDPRT</w:t>
                  </w:r>
                </w:p>
                <w:p w14:paraId="4DFBFCE1" w14:textId="2A5EE778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14 17:04:42 2023</w:t>
                  </w:r>
                </w:p>
              </w:tc>
            </w:tr>
            <w:tr w:rsidR="00640C46" w14:paraId="3C6A24E7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FA0E21" w14:textId="73CC0DBD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Screw6</w:t>
                  </w:r>
                </w:p>
                <w:p w14:paraId="32FCD6E4" w14:textId="15E2B918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8CCA692" w14:textId="5DADA04E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4B0F5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Mass:24.6142 kg</w:t>
                  </w:r>
                </w:p>
                <w:p w14:paraId="2C66497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Volume:0.00315567 m^3</w:t>
                  </w:r>
                </w:p>
                <w:p w14:paraId="5D12694D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1585104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Weight:241.219 N</w:t>
                  </w:r>
                </w:p>
                <w:p w14:paraId="4E1EFC4A" w14:textId="265E94F4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055FA4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2025\FEM2P000010328.SLDPRT</w:t>
                  </w:r>
                </w:p>
                <w:p w14:paraId="15C18724" w14:textId="6D6FB468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10:29:12 2024</w:t>
                  </w:r>
                </w:p>
              </w:tc>
            </w:tr>
            <w:tr w:rsidR="00640C46" w14:paraId="174F63E5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F168DEE" w14:textId="7E0A9A6D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Screw6</w:t>
                  </w:r>
                </w:p>
                <w:p w14:paraId="2F4FBF66" w14:textId="7168FD94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16E8107" w14:textId="00D7E564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1FBF84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Mass:24.6142 kg</w:t>
                  </w:r>
                </w:p>
                <w:p w14:paraId="4410DE7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Volume:0.00315567 m^3</w:t>
                  </w:r>
                </w:p>
                <w:p w14:paraId="1DA94684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44CD721E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Weight:241.219 N</w:t>
                  </w:r>
                </w:p>
                <w:p w14:paraId="27589C45" w14:textId="0202E9B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55F94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analysis\e-PU battery rack brake V6 (e-stop) 2025\FEM2P000010328.SLDPRT</w:t>
                  </w:r>
                </w:p>
                <w:p w14:paraId="0D6FDBC9" w14:textId="5448DFE6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10:29:12 2024</w:t>
                  </w:r>
                </w:p>
              </w:tc>
            </w:tr>
            <w:tr w:rsidR="00640C46" w14:paraId="2F5DC298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B812AB" w14:textId="54283612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CSK for M1.6 Countersunk Flat Head Screw6</w:t>
                  </w:r>
                </w:p>
                <w:p w14:paraId="3FB11917" w14:textId="0AC262DC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1C6193" w14:textId="4F52365F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3DA2D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Mass:24.6142 kg</w:t>
                  </w:r>
                </w:p>
                <w:p w14:paraId="42E9A9B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Volume:0.00315567 m^3</w:t>
                  </w:r>
                </w:p>
                <w:p w14:paraId="43D2C32E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39135B74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Weight:241.219 N</w:t>
                  </w:r>
                </w:p>
                <w:p w14:paraId="43D7EC30" w14:textId="0796A3B7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D4F228C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 xml:space="preserve">G:\03_Projects_Business_Dev\00056 e-PU10 V1\04_Engineering\05) Mechanical stress analysis\e-PU battery rack brake V6 (e-stop) </w:t>
                  </w: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lastRenderedPageBreak/>
                    <w:t>2025\FEM2P000010328.SLDPRT</w:t>
                  </w:r>
                </w:p>
                <w:p w14:paraId="4D8CD896" w14:textId="5FED59DB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May  6 10:29:12 2024</w:t>
                  </w:r>
                </w:p>
              </w:tc>
            </w:tr>
            <w:tr w:rsidR="00640C46" w14:paraId="65A07877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AFEFB5D" w14:textId="5F0F357E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Fillet11</w:t>
                  </w:r>
                </w:p>
                <w:p w14:paraId="62FDF6D3" w14:textId="3DCEDBC8" w:rsidR="00640C46" w:rsidRPr="0044448A" w:rsidRDefault="00640C46" w:rsidP="00BE592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3D25894" wp14:editId="3E4AAABC">
                        <wp:extent cx="1562735" cy="1187450"/>
                        <wp:effectExtent l="0" t="0" r="0" b="0"/>
                        <wp:docPr id="1773991807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399180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F2E6E7" w14:textId="15C0AAB7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A21CF0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4FD2229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19B6888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4817D07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5890F51F" w14:textId="0AA070E6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852962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4C1891DC" w14:textId="1357B934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640C46" w14:paraId="5BFDCC50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3A5B60" w14:textId="609C5626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Fillet11</w:t>
                  </w:r>
                </w:p>
                <w:p w14:paraId="51D04C2A" w14:textId="716732AF" w:rsidR="00640C46" w:rsidRPr="0044448A" w:rsidRDefault="00640C46" w:rsidP="00BE592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F105372" wp14:editId="1870E695">
                        <wp:extent cx="1562735" cy="1187450"/>
                        <wp:effectExtent l="0" t="0" r="0" b="0"/>
                        <wp:docPr id="16171444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714446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06BC60" w14:textId="23DDF84D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1C97AC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Mass:12.3782 kg</w:t>
                  </w:r>
                </w:p>
                <w:p w14:paraId="796BE66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Volume:0.00157523 m^3</w:t>
                  </w:r>
                </w:p>
                <w:p w14:paraId="3AF6078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 kg/m^3</w:t>
                  </w:r>
                </w:p>
                <w:p w14:paraId="32DE93C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Weight:121.306 N</w:t>
                  </w:r>
                </w:p>
                <w:p w14:paraId="007595E8" w14:textId="0B8CC7ED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441AF1C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2025\P000008405FLR.SLDPRT</w:t>
                  </w:r>
                </w:p>
                <w:p w14:paraId="3A048F64" w14:textId="06E78CBB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Sep  9 07:22:34 2025</w:t>
                  </w:r>
                </w:p>
              </w:tc>
            </w:tr>
            <w:tr w:rsidR="00640C46" w14:paraId="07318A83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2940E54" w14:textId="7BAA3D41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&lt;P000003232&gt;-&lt;Fillet11&gt;</w:t>
                  </w:r>
                </w:p>
                <w:p w14:paraId="74F66A41" w14:textId="7C0EA750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C57333B" w14:textId="1E690381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C6898C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0A7A337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290F1DD5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236B3F3B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28551C67" w14:textId="43F8308C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7B78C4B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642F5735" w14:textId="078DFFE7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640C46" w14:paraId="33031F70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29B798B" w14:textId="78F7BDB3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&lt;P000003232&gt;-&lt;Fillet11&gt;</w:t>
                  </w:r>
                </w:p>
                <w:p w14:paraId="71927494" w14:textId="6D9EEE8C" w:rsidR="00640C46" w:rsidRPr="0044448A" w:rsidRDefault="00640C46" w:rsidP="00BE5920">
                  <w:pPr>
                    <w:jc w:val="center"/>
                  </w:pP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8F3C9E" w14:textId="458CD986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CB75518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Mass:12.3783 kg</w:t>
                  </w:r>
                </w:p>
                <w:p w14:paraId="02C2DACD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Volume:0.00157524 m^3</w:t>
                  </w:r>
                </w:p>
                <w:p w14:paraId="196ED1F1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Density:7,858.04 kg/m^3</w:t>
                  </w:r>
                </w:p>
                <w:p w14:paraId="76B35379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Weight:121.307 N</w:t>
                  </w:r>
                </w:p>
                <w:p w14:paraId="04152DC7" w14:textId="4B78DC96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CC2602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G:\03_Projects_Business_Dev\00056 e-PU10 V1\04_Engineering\05) Mechanical stress analysis\Floor okt 2025\P000008411FLR.sldprt</w:t>
                  </w:r>
                </w:p>
                <w:p w14:paraId="3B89DD7F" w14:textId="33DB21F9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13 12:59:26 2025</w:t>
                  </w:r>
                </w:p>
              </w:tc>
            </w:tr>
            <w:tr w:rsidR="00640C46" w14:paraId="3B76A2BF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D9DE69" w14:textId="33E3C560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56362A00" w14:textId="04F48F34" w:rsidR="00640C46" w:rsidRPr="0044448A" w:rsidRDefault="00640C46" w:rsidP="00BE592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52671E4" wp14:editId="0DEB56E2">
                        <wp:extent cx="1562735" cy="1187450"/>
                        <wp:effectExtent l="0" t="0" r="0" b="0"/>
                        <wp:docPr id="1834274294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34274294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6F62341" w14:textId="5D813694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B3B736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08AB699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640C2B62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292E83CF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5BB36BF9" w14:textId="41E92B4A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973C220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0D4216F0" w14:textId="08EB0FCF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  <w:tr w:rsidR="00640C46" w14:paraId="005E54A6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14E3DA5" w14:textId="52D2BA9F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419FCEFD" w14:textId="0521568D" w:rsidR="00640C46" w:rsidRPr="0044448A" w:rsidRDefault="00640C46" w:rsidP="00BE592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B020BBA" wp14:editId="48D0D0E9">
                        <wp:extent cx="1562735" cy="1187450"/>
                        <wp:effectExtent l="0" t="0" r="0" b="0"/>
                        <wp:docPr id="2068988441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8988441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D496E7" w14:textId="4D156426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3A6F7C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700209D7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56C9D76A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48A76E83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38ADF156" w14:textId="1859D0AE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9070D84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04104CC8" w14:textId="2E9E6BBA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  <w:tr w:rsidR="00640C46" w14:paraId="2513345E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DE21C6D" w14:textId="3FA5FF00" w:rsidR="00640C46" w:rsidRDefault="00640C46" w:rsidP="00BE5920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Boss-Extrude1</w:t>
                  </w:r>
                </w:p>
                <w:p w14:paraId="26695D50" w14:textId="38E36764" w:rsidR="00640C46" w:rsidRPr="0044448A" w:rsidRDefault="00640C46" w:rsidP="00BE592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7023CD3" wp14:editId="53C1B1DA">
                        <wp:extent cx="1562735" cy="1187450"/>
                        <wp:effectExtent l="0" t="0" r="0" b="0"/>
                        <wp:docPr id="1967734487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67734487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2D9483" w14:textId="201BC4F8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3761932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349E7D52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454E615B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0B65C6D2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76A7463F" w14:textId="6AF9C775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DBF4D26" w14:textId="77777777" w:rsidR="00640C46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0A3EC4DE" w14:textId="3EFF9534" w:rsidR="00640C46" w:rsidRPr="0044448A" w:rsidRDefault="00640C46" w:rsidP="00BE592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  <w:tr w:rsidR="00C16188" w14:paraId="1F9E127F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F03A402" w14:textId="01B066E6" w:rsidR="00C16188" w:rsidRDefault="00640C46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Boss-Extrude1</w:t>
                  </w:r>
                </w:p>
                <w:p w14:paraId="29B7BA0B" w14:textId="19ABF7C9" w:rsidR="004B3022" w:rsidRPr="0044448A" w:rsidRDefault="00640C46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54DA8B1" wp14:editId="2096C9A0">
                        <wp:extent cx="1562735" cy="1187450"/>
                        <wp:effectExtent l="0" t="0" r="0" b="0"/>
                        <wp:docPr id="1396840598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6840598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87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868FF42" w14:textId="245DD9B6" w:rsidR="00C16188" w:rsidRPr="0044448A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82D3B4C" w14:textId="77777777" w:rsidR="00640C46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Mass:3.60204 kg</w:t>
                  </w:r>
                </w:p>
                <w:p w14:paraId="6C4CA027" w14:textId="77777777" w:rsidR="00640C46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Volume:0.0004618 m^3</w:t>
                  </w:r>
                </w:p>
                <w:p w14:paraId="3402EC3A" w14:textId="77777777" w:rsidR="00640C46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Density:7,800 kg/m^3</w:t>
                  </w:r>
                </w:p>
                <w:p w14:paraId="360655D4" w14:textId="77777777" w:rsidR="00640C46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Weight:35.3 N</w:t>
                  </w:r>
                </w:p>
                <w:p w14:paraId="3F15307D" w14:textId="6F2D403D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CE7BF8" w14:textId="77777777" w:rsidR="00640C46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C:\Users\pdmdesktop\AppData\Local\Temp\swx123644\VC~~\P000014110FLR\Part1^P000014110FLR.SLDPRT</w:t>
                  </w:r>
                </w:p>
                <w:p w14:paraId="2AF1F704" w14:textId="3D76C43E" w:rsidR="00C16188" w:rsidRPr="0044448A" w:rsidRDefault="00640C46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11 12:31:23 2026</w:t>
                  </w:r>
                </w:p>
              </w:tc>
            </w:tr>
          </w:tbl>
          <w:p w14:paraId="163D0542" w14:textId="6E22D11B" w:rsidR="00FF408C" w:rsidRDefault="00FF408C" w:rsidP="00A96F2C"/>
        </w:tc>
      </w:tr>
    </w:tbl>
    <w:p w14:paraId="0D05FCE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15F91021" w14:textId="77777777" w:rsidTr="005E294F">
        <w:tc>
          <w:tcPr>
            <w:tcW w:w="11016" w:type="dxa"/>
          </w:tcPr>
          <w:p w14:paraId="39C40FD2" w14:textId="115F7FCF" w:rsidR="00B35001" w:rsidRPr="00B35001" w:rsidRDefault="00640C46" w:rsidP="00B35001">
            <w:pPr>
              <w:pStyle w:val="Heading1"/>
            </w:pPr>
            <w:bookmarkStart w:id="6" w:name="_Toc232074388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5DD54F08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9FC654" w14:textId="5C167907" w:rsidR="00B35001" w:rsidRDefault="00640C46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885297" w14:textId="2E6DCBEF" w:rsidR="00B35001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Static 1</w:t>
                  </w:r>
                </w:p>
              </w:tc>
            </w:tr>
            <w:tr w:rsidR="00640C46" w14:paraId="7B3E0037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D53E65" w14:textId="149B39D7" w:rsidR="00640C46" w:rsidRDefault="00640C46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C77771" w14:textId="2206AA53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640C46" w14:paraId="67E66EAC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5280F2" w14:textId="0E30AB15" w:rsidR="00640C46" w:rsidRDefault="00640C46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29992F" w14:textId="7C1FFBFF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640C46" w14:paraId="6829FB4D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69367D" w14:textId="2D9AA3BF" w:rsidR="00640C46" w:rsidRDefault="00640C46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5C2CA8" w14:textId="2088AA02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40C46" w14:paraId="65960177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95FBE8" w14:textId="46C31117" w:rsidR="00640C46" w:rsidRDefault="00640C46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EDB06D" w14:textId="4473778C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640C46" w14:paraId="6276205A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C4C51D" w14:textId="68C3FABA" w:rsidR="00640C46" w:rsidRDefault="00640C46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CADC66" w14:textId="4176B033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640C46" w14:paraId="4EB4407D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50D035" w14:textId="741ACAC2" w:rsidR="00640C46" w:rsidRDefault="00640C46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507C0F" w14:textId="42E15C07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57DE749C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A03412" w14:textId="0C2C603D" w:rsidR="00640C46" w:rsidRDefault="00640C46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FA6AC3" w14:textId="1D74B64A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640C46" w14:paraId="75DEF697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E78622" w14:textId="05A6E463" w:rsidR="00640C46" w:rsidRDefault="00640C46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11AB22" w14:textId="6E94623C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054CCD0A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502387" w14:textId="6E62B0E7" w:rsidR="00640C46" w:rsidRDefault="00640C46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6FBA5A" w14:textId="5B297791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2C4A4F9B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864C0F5" w14:textId="39DCB098" w:rsidR="00640C46" w:rsidRDefault="00640C46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4B3558" w14:textId="626F9567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29D2B64E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55F4BA" w14:textId="13A885B6" w:rsidR="00640C46" w:rsidRDefault="00640C46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9A704A" w14:textId="431E5382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640C46" w14:paraId="3207BDBE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CCB8B2" w14:textId="6E06E335" w:rsidR="00640C46" w:rsidRDefault="00640C46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D679B5" w14:textId="19476982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65EC1561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0F7A9D" w14:textId="2CFD10BE" w:rsidR="00640C46" w:rsidRDefault="00640C46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DFC097" w14:textId="03780F16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40C46" w14:paraId="72EF8860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36DC62" w14:textId="6A4FB6FF" w:rsidR="00640C46" w:rsidRDefault="00640C46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B196B5" w14:textId="0F2C32AD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42AF36B6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98FF56" w14:textId="56D2BACF" w:rsidR="00640C46" w:rsidRDefault="00640C46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8872F7" w14:textId="6D55771B" w:rsidR="00640C46" w:rsidRDefault="00640C46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40C46" w14:paraId="225EE730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8E8117" w14:textId="2DD7D28A" w:rsidR="00640C46" w:rsidRDefault="00640C46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FB43A4" w14:textId="4BB4B127" w:rsidR="00640C46" w:rsidRDefault="00640C46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(G:\03_Projects_Business_Dev\00056 e-PU10 V1\04_Engineering\05) Mechanical stress analysis\Floor okt 2025)</w:t>
                  </w:r>
                </w:p>
              </w:tc>
            </w:tr>
          </w:tbl>
          <w:p w14:paraId="61FBDA78" w14:textId="53E318C0" w:rsidR="005E294F" w:rsidRDefault="005E294F" w:rsidP="00A96F2C"/>
        </w:tc>
      </w:tr>
      <w:bookmarkEnd w:id="1"/>
      <w:bookmarkEnd w:id="2"/>
      <w:bookmarkEnd w:id="3"/>
    </w:tbl>
    <w:p w14:paraId="0EEC6FFF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1498645E" w14:textId="77777777" w:rsidTr="00E80CD9">
        <w:tc>
          <w:tcPr>
            <w:tcW w:w="11016" w:type="dxa"/>
          </w:tcPr>
          <w:p w14:paraId="1F915158" w14:textId="17D8EB63" w:rsidR="00F33129" w:rsidRPr="00B35001" w:rsidRDefault="00640C46" w:rsidP="000A7C6B">
            <w:pPr>
              <w:pStyle w:val="Heading1"/>
            </w:pPr>
            <w:bookmarkStart w:id="7" w:name="_Toc232074389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2125ABEA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EA704A" w14:textId="41E19F14" w:rsidR="00F33129" w:rsidRDefault="00640C46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E2A01F" w14:textId="39DBEF19" w:rsidR="00F33129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640C46" w14:paraId="1BE85665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4E3D04" w14:textId="3B471CEF" w:rsidR="00640C46" w:rsidRDefault="00640C46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879EEB" w14:textId="322DD82A" w:rsidR="00640C46" w:rsidRDefault="00640C4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640C46" w14:paraId="34F9C284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DB80FA" w14:textId="6CA821EF" w:rsidR="00640C46" w:rsidRDefault="00640C46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EFC8DE" w14:textId="092AC1D1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640C46" w14:paraId="7FEF3BBB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26A8AF" w14:textId="17D37DC1" w:rsidR="00640C46" w:rsidRDefault="00640C46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223245" w14:textId="278C22AA" w:rsidR="00640C46" w:rsidRDefault="00640C46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640C46" w14:paraId="68F3C03D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D1651D" w14:textId="6A22C4BE" w:rsidR="00640C46" w:rsidRDefault="00640C46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20D763" w14:textId="52E28C08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48022027" w14:textId="55AF23E8" w:rsidR="00F33129" w:rsidRDefault="00F33129" w:rsidP="000A7C6B"/>
        </w:tc>
      </w:tr>
    </w:tbl>
    <w:p w14:paraId="354F28B7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120205AB" w14:textId="77777777" w:rsidTr="005273D5">
        <w:trPr>
          <w:trHeight w:val="4158"/>
        </w:trPr>
        <w:tc>
          <w:tcPr>
            <w:tcW w:w="11136" w:type="dxa"/>
          </w:tcPr>
          <w:p w14:paraId="38D9C1A8" w14:textId="3EE32426" w:rsidR="00E80CD9" w:rsidRPr="00AC3438" w:rsidRDefault="00640C46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32074390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6F3A9048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4E72752" w14:textId="119D9E0C" w:rsidR="00E80CD9" w:rsidRPr="003E6C57" w:rsidRDefault="00640C46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2DC2DBD" w14:textId="2EA02727" w:rsidR="00E80CD9" w:rsidRPr="003E6C57" w:rsidRDefault="00640C4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D360EF" w14:textId="254C8FC0" w:rsidR="00E80CD9" w:rsidRPr="003E6C57" w:rsidRDefault="00640C46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7A07C26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34BE1ABC" w14:textId="66581034" w:rsidR="00E80CD9" w:rsidRPr="00577134" w:rsidRDefault="00640C46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5B727D0C" wp14:editId="11024ED4">
                        <wp:extent cx="1904365" cy="1447165"/>
                        <wp:effectExtent l="0" t="0" r="635" b="635"/>
                        <wp:docPr id="1910523214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0523214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7CCD308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146C72" w14:textId="20046F65" w:rsidR="00E80CD9" w:rsidRPr="00BE665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913C90" w14:textId="546739FE" w:rsidR="00E80CD9" w:rsidRPr="00BE665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1.0976 (S355MC)</w:t>
                        </w:r>
                      </w:p>
                    </w:tc>
                  </w:tr>
                  <w:tr w:rsidR="00640C46" w:rsidRPr="00577134" w14:paraId="1587B4B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A565E7" w14:textId="122DA568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433653" w14:textId="7C2F4C16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40C46" w:rsidRPr="00577134" w14:paraId="2DD14F9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F57F26" w14:textId="51E6D13B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1BA68D" w14:textId="1EF5B6ED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640C46" w:rsidRPr="00577134" w14:paraId="4BFAE00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6515AD" w14:textId="72714FE5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FD783F" w14:textId="0012FEDA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640C46" w:rsidRPr="00577134" w14:paraId="6384CEA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718240" w14:textId="78F9E2E4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9E7F42" w14:textId="2582446F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640C46" w:rsidRPr="00577134" w14:paraId="78867D8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22BD06" w14:textId="5A8A87B2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BA777A" w14:textId="0F84A7FC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640C46" w:rsidRPr="00577134" w14:paraId="02BC374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31D807" w14:textId="09A08C76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394295" w14:textId="6F394829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640C46" w:rsidRPr="00577134" w14:paraId="4AB1B6E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4218DF" w14:textId="1EC2C4F7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8C0E22D" w14:textId="310AF3AD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640C46" w:rsidRPr="00577134" w14:paraId="115C298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083A28D" w14:textId="17B0E1F4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4FFB8A9" w14:textId="77D907EF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640C46" w:rsidRPr="00577134" w14:paraId="4E1E1E7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6271382" w14:textId="7483A999" w:rsidR="00640C46" w:rsidRDefault="00640C46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42442AA" w14:textId="7A0E41C6" w:rsidR="00640C46" w:rsidRDefault="00640C46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66CCCC64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2424A35F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Hole2)(FEM2P000013056-1/FEM2P000011093-1/FEM2P000009265-2/FEM2P000009247-10),</w:t>
                  </w:r>
                </w:p>
                <w:p w14:paraId="7FA7318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Hole2)(FEM2P000013056-1/FEM2P000011093-1/FEM2P000009265-2/FEM2P000009247-16),</w:t>
                  </w:r>
                </w:p>
                <w:p w14:paraId="467F48C1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Hole2)(FEM2P000013056-1/FEM2P000011093-1/FEM2P000009265-2/FEM2P000009247-17),</w:t>
                  </w:r>
                </w:p>
                <w:p w14:paraId="349153E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Hole2)(FEM2P000013056-1/FEM2P000011093-1/FEM2P000009265-2/FEM2P000009247-19),</w:t>
                  </w:r>
                </w:p>
                <w:p w14:paraId="75E9E6C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Hole2)(FEM2P000013056-1/FEM2P000011093-1/FEM2P000009265-2/FEM2P000009247-20),</w:t>
                  </w:r>
                </w:p>
                <w:p w14:paraId="41C3E7B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1(Ø9.1 (9.1) Diameter Hole2)(FEM2P000013056-1/FEM2P000011093-1/FEM2P000009265-2/FEM2P000009247-9),</w:t>
                  </w:r>
                </w:p>
                <w:p w14:paraId="69F3A27C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Hole1)(FEM2P000013056-1/FEM2P000011093-1/FEM2P000009265-2/FEM2P000009740-1),</w:t>
                  </w:r>
                </w:p>
                <w:p w14:paraId="12CB395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Hole1)(FEM2P000013056-1/FEM2P000011093-1/FEM2P000009265-2/FEM2P000009740-10),</w:t>
                  </w:r>
                </w:p>
                <w:p w14:paraId="1630ABE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SolidBody 1(Ø13.0 (13) Diameter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Hole1)(FEM2P000013056-1/FEM2P000011093-1/FEM2P000009265-2/FEM2P000009740-11),</w:t>
                  </w:r>
                </w:p>
                <w:p w14:paraId="0305E89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Hole1)(FEM2P000013056-1/FEM2P000011093-1/FEM2P000009265-2/FEM2P000009740-12),</w:t>
                  </w:r>
                </w:p>
                <w:p w14:paraId="07808F8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Hole1)(FEM2P000013056-1/FEM2P000011093-1/FEM2P000009265-2/FEM2P000009740-25),</w:t>
                  </w:r>
                </w:p>
                <w:p w14:paraId="0BBAD5C1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Hole1)(FEM2P000013056-1/FEM2P000011093-1/FEM2P000009265-2/FEM2P000009740-26),</w:t>
                  </w:r>
                </w:p>
                <w:p w14:paraId="34C909CF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Hole1)(FEM2P000013056-1/FEM2P000011093-1/FEM2P000009265-2/FEM2P000009740-27),</w:t>
                  </w:r>
                </w:p>
                <w:p w14:paraId="20311C8F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Hole1)(FEM2P000013056-1/FEM2P000011093-1/FEM2P000009265-2/FEM2P000009740-28),</w:t>
                  </w:r>
                </w:p>
                <w:p w14:paraId="7578AB3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Hole1)(FEM2P000013056-1/FEM2P000011093-1/FEM2P000009265-2/FEM2P000009740-29),</w:t>
                  </w:r>
                </w:p>
                <w:p w14:paraId="54BEF7C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Hole1)(FEM2P000013056-1/FEM2P000011093-1/FEM2P000009265-2/FEM2P000009740-30),</w:t>
                  </w:r>
                </w:p>
                <w:p w14:paraId="70D3811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Hole1)(FEM2P000013056-1/FEM2P000011093-1/FEM2P000009265-2/FEM2P000009740-31),</w:t>
                  </w:r>
                </w:p>
                <w:p w14:paraId="345BBF1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1/FEM2P000011093-1/FEM2P000009265-2/FEM2P000009740-32),</w:t>
                  </w:r>
                </w:p>
                <w:p w14:paraId="11A38BE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Hole1)(FEM2P000013056-1/FEM2P000011093-1/FEM2P000009265-2/FEM2P000009740-33),</w:t>
                  </w:r>
                </w:p>
                <w:p w14:paraId="626CF19E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Hole1)(FEM2P000013056-1/FEM2P000011093-1/FEM2P000009265-2/FEM2P000009740-34),</w:t>
                  </w:r>
                </w:p>
                <w:p w14:paraId="349C2BC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Hole1)(FEM2P000013056-1/FEM2P000011093-1/FEM2P000009265-2/FEM2P000009740-35),</w:t>
                  </w:r>
                </w:p>
                <w:p w14:paraId="6481540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Hole1)(FEM2P000013056-1/FEM2P000011093-1/FEM2P000009265-2/FEM2P000009740-36),</w:t>
                  </w:r>
                </w:p>
                <w:p w14:paraId="0C1AEE7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Hole1)(FEM2P000013056-1/FEM2P000011093-1/FEM2P000009265-2/FEM2P000009740-8),</w:t>
                  </w:r>
                </w:p>
                <w:p w14:paraId="7330997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Hole1)(FEM2P000013056-1/FEM2P000011093-1/FEM2P000009265-2/FEM2P000009740-9),</w:t>
                  </w:r>
                </w:p>
                <w:p w14:paraId="78E81F5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1(Fillet2)(FEM2P000013056-1/FEM2P000011093-1/FEM2P000009265-2/FEM2P000009771-6),</w:t>
                  </w:r>
                </w:p>
                <w:p w14:paraId="3BF95E3C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1(Fillet1)(FEM2P000013056-1/FEM2P000011093-1/FEM2P000009265-2/FEM2P000010101-1),</w:t>
                  </w:r>
                </w:p>
                <w:p w14:paraId="02D04C2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1(Fillet1)(FEM2P000013056-1/FEM2P000011093-1/FEM2P000009265-2/FEM2P000010101-2),</w:t>
                  </w:r>
                </w:p>
                <w:p w14:paraId="6BFC3118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1(Fillet1)(FEM2P000013056-1/FEM2P000011093-1/FEM2P000009265-2/FEM2P000010101-3),</w:t>
                  </w:r>
                </w:p>
                <w:p w14:paraId="2E4C732F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1(Fillet1)(FEM2P000013056-1/FEM2P000011093-1/FEM2P000009265-2/FEM2P000010101-4),</w:t>
                  </w:r>
                </w:p>
                <w:p w14:paraId="7C1B0E1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Slot2)(FEM2P000013056-1/FEM2P000011093-1/FEM2P000009265-2/FEM2P000010107-1),</w:t>
                  </w:r>
                </w:p>
                <w:p w14:paraId="3F5653C8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Slot2)(FEM2P000013056-1/FEM2P000011093-1/FEM2P000009265-2/FEM2P000010107-2),</w:t>
                  </w:r>
                </w:p>
                <w:p w14:paraId="1F9B338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Slot2)(FEM2P000013056-1/FEM2P000011093-1/FEM2P000009265-2/FEM2P000010107-3),</w:t>
                  </w:r>
                </w:p>
                <w:p w14:paraId="6E7FD2CB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1(Fillet1)(FEM2P000013056-1/FEM2P000011093-1/FEM2P000009265-2/FEM2P000010211-1),</w:t>
                  </w:r>
                </w:p>
                <w:p w14:paraId="2FEF146B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1(Fillet1)(FEM2P000013056-1/FEM2P000011093-1/FEM2P000009265-2/FEM2P000010211-2),</w:t>
                  </w:r>
                </w:p>
                <w:p w14:paraId="4DFAADCF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1(Fillet1)(FEM2P000013056-1/FEM2P000011093-1/FEM2P000009265-2/FEM2P000010211-3),</w:t>
                  </w:r>
                </w:p>
                <w:p w14:paraId="599DD79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1(Fillet1)(FEM2P000013056-1/FEM2P000011093-1/FEM2P000009265-2/FEM2P000010211-4),</w:t>
                  </w:r>
                </w:p>
                <w:p w14:paraId="75AD54B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1(Fillet1)(FEM2P000013056-1/FEM2P000011093-1/FEM2P000009265-2/FEM2P000010211-5),</w:t>
                  </w:r>
                </w:p>
                <w:p w14:paraId="598441C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1/FEM2P000011093-1/FEM2P000009265-2/FEM2P000010211-6),</w:t>
                  </w:r>
                </w:p>
                <w:p w14:paraId="332C2864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1(Fillet1)(FEM2P000013056-1/FEM2P000011093-1/FEM2P000009265-2/FEM2P000010211-7),</w:t>
                  </w:r>
                </w:p>
                <w:p w14:paraId="07B35D7C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1(Fillet1)(FEM2P000013056-1/FEM2P000011093-1/FEM2P000009265-2/FEM2P000010211-8),</w:t>
                  </w:r>
                </w:p>
                <w:p w14:paraId="736921D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1(Fillet1)(FEM2P000013056-1/FEM2P000011093-1/FEM2P000009265-2/FEM2P000010211-9),</w:t>
                  </w:r>
                </w:p>
                <w:p w14:paraId="7F5B2C94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1(Fillet1)(FEM2P000013056-1/FEM2P000011093-1/FEM2P000009265-2/FEM2P000010232-7),</w:t>
                  </w:r>
                </w:p>
                <w:p w14:paraId="580DDD3C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1(Fillet1)(FEM2P000013056-1/FEM2P000011093-1/FEM2P000009265-2/FEM2P000010232-8),</w:t>
                  </w:r>
                </w:p>
                <w:p w14:paraId="730C933F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Slot1)(FEM2P000013056-1/FEM2P000011093-1/FEM2P000009265-2/FEM2P000010259-103),</w:t>
                  </w:r>
                </w:p>
                <w:p w14:paraId="527C1FD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Slot1)(FEM2P000013056-1/FEM2P000011093-1/FEM2P000009265-2/FEM2P000010259-110),</w:t>
                  </w:r>
                </w:p>
                <w:p w14:paraId="44C68644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Slot1)(FEM2P000013056-1/FEM2P000011093-1/FEM2P000009265-2/FEM2P000010259-32),</w:t>
                  </w:r>
                </w:p>
                <w:p w14:paraId="3DE3AF3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Slot1)(FEM2P000013056-1/FEM2P000011093-1/FEM2P000009265-2/FEM2P000010259-79),</w:t>
                  </w:r>
                </w:p>
                <w:p w14:paraId="48BD502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1/FEM2P000011093-1/FEM2P000009265-2/FEM2P000010259-80),</w:t>
                  </w:r>
                </w:p>
                <w:p w14:paraId="29EB727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Slot1)(FEM2P000013056-1/FEM2P000011093-1/FEM2P000009265-2/FEM2P000010259-81),</w:t>
                  </w:r>
                </w:p>
                <w:p w14:paraId="262E38E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Slot1)(FEM2P000013056-1/FEM2P000011093-1/FEM2P000009265-2/FEM2P000010259-89),</w:t>
                  </w:r>
                </w:p>
                <w:p w14:paraId="62A0FD1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1(Ø10.0 (10) Diameter Slot1)(FEM2P000013056-1/FEM2P000011093-1/FEM2P000009265-2/FEM2P000010259-96),</w:t>
                  </w:r>
                </w:p>
                <w:p w14:paraId="4C86D774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Hole1)(FEM2P000013056-1/FEM2P000011093-1/FEM2P000009265-2/FEM2P000010268-44),</w:t>
                  </w:r>
                </w:p>
                <w:p w14:paraId="7EC5DEA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Hole1)(FEM2P000013056-1/FEM2P000011093-1/FEM2P000009265-2/FEM2P000010268-45),</w:t>
                  </w:r>
                </w:p>
                <w:p w14:paraId="4CDDB91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Hole1)(FEM2P000013056-1/FEM2P000011093-1/FEM2P000009265-2/FEM2P000010268-46),</w:t>
                  </w:r>
                </w:p>
                <w:p w14:paraId="598957F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Hole1)(FEM2P000013056-1/FEM2P000011093-1/FEM2P000009265-2/FEM2P000010268-47),</w:t>
                  </w:r>
                </w:p>
                <w:p w14:paraId="68BD40F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Hole1)(FEM2P000013056-1/FEM2P000011093-1/FEM2P000009265-2/FEM2P000010268-48),</w:t>
                  </w:r>
                </w:p>
                <w:p w14:paraId="2537AD54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1/FEM2P000009265-2/FEM2P000010268-49),</w:t>
                  </w:r>
                </w:p>
                <w:p w14:paraId="1C5D284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Hole1)(FEM2P000013056-1/FEM2P000011093-1/FEM2P000009265-2/FEM2P000010268-50),</w:t>
                  </w:r>
                </w:p>
                <w:p w14:paraId="5895F22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Hole1)(FEM2P000013056-1/FEM2P000011093-1/FEM2P000009265-2/FEM2P000010268-51),</w:t>
                  </w:r>
                </w:p>
                <w:p w14:paraId="06A5EA88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Hole1)(FEM2P000013056-1/FEM2P000011093-1/FEM2P000009265-2/FEM2P000010268-52),</w:t>
                  </w:r>
                </w:p>
                <w:p w14:paraId="475EA2F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Hole1)(FEM2P000013056-1/FEM2P000011093-1/FEM2P000009265-2/FEM2P000010268-53),</w:t>
                  </w:r>
                </w:p>
                <w:p w14:paraId="2338244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Hole1)(FEM2P000013056-1/FEM2P000011093-1/FEM2P000009265-2/FEM2P000010268-54),</w:t>
                  </w:r>
                </w:p>
                <w:p w14:paraId="723AABE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Hole1)(FEM2P000013056-1/FEM2P000011093-1/FEM2P000009265-2/FEM2P000010268-55),</w:t>
                  </w:r>
                </w:p>
                <w:p w14:paraId="7721B431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Hole1)(FEM2P000013056-1/FEM2P000011093-1/FEM2P000009265-2/FEM2P000010268-56),</w:t>
                  </w:r>
                </w:p>
                <w:p w14:paraId="2AAAFFC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Hole1)(FEM2P000013056-1/FEM2P000011093-1/FEM2P000009265-2/FEM2P000010268-57),</w:t>
                  </w:r>
                </w:p>
                <w:p w14:paraId="0071740C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1/FEM2P000009265-2/FEM2P000010268-58),</w:t>
                  </w:r>
                </w:p>
                <w:p w14:paraId="3F08AEA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Hole1)(FEM2P000013056-1/FEM2P000011093-1/FEM2P000009265-2/FEM2P000010268-59),</w:t>
                  </w:r>
                </w:p>
                <w:p w14:paraId="0EF5C746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Hole1)(FEM2P000013056-1/FEM2P000011093-1/FEM2P000009265-2/FEM2P000010268-60),</w:t>
                  </w:r>
                </w:p>
                <w:p w14:paraId="0E8F313E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Hole1)(FEM2P000013056-1/FEM2P000011093-1/FEM2P000009265-2/FEM2P000010268-61),</w:t>
                  </w:r>
                </w:p>
                <w:p w14:paraId="6B7523DE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Slot2)(FEM2P000013056-1/FEM2P000011093-1/FEM2P000009265-2/FEM2P000010308-4),</w:t>
                  </w:r>
                </w:p>
                <w:p w14:paraId="573A533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Slot2)(FEM2P000013056-1/FEM2P000011093-1/FEM2P000009265-2/FEM2P000010308-5),</w:t>
                  </w:r>
                </w:p>
                <w:p w14:paraId="203D2A8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1(Ø13.0 (13) Diameter Slot2)(FEM2P000013056-1/FEM2P000011093-1/FEM2P000009265-2/FEM2P000010308-6),</w:t>
                  </w:r>
                </w:p>
                <w:p w14:paraId="3B1F4D6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1(Mirror2)(P000008408-1),</w:t>
                  </w:r>
                </w:p>
                <w:p w14:paraId="3D885CC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1(Mirror2)(P000008408-2),</w:t>
                  </w:r>
                </w:p>
                <w:p w14:paraId="55ECE3D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1(Mirror2)(P000008408-3),</w:t>
                  </w:r>
                </w:p>
                <w:p w14:paraId="66D02DD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1(Mirror2)(P000008408-4),</w:t>
                  </w:r>
                </w:p>
                <w:p w14:paraId="4D46730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1(Break-Corner1)(P000008438-1),</w:t>
                  </w:r>
                </w:p>
                <w:p w14:paraId="6E0435B8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1(Break-Corner1)(P000008438-2),</w:t>
                  </w:r>
                </w:p>
                <w:p w14:paraId="06AD9ADE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1(Mirror2)(P000008449-1),</w:t>
                  </w:r>
                </w:p>
                <w:p w14:paraId="146AAD5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1(Mirror2)(P000008449-2),</w:t>
                  </w:r>
                </w:p>
                <w:p w14:paraId="4722C8F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1(Mirror2)(P000008449-3),</w:t>
                  </w:r>
                </w:p>
                <w:p w14:paraId="2FB5319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1(Mirror2)(P000008449-4),</w:t>
                  </w:r>
                </w:p>
                <w:p w14:paraId="6B4DEC93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1(LPattern5)(P000008452-1),</w:t>
                  </w:r>
                </w:p>
                <w:p w14:paraId="04C2298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1(&lt;P000008452&gt;-&lt;LPattern5&gt;)(P000008452M-1),</w:t>
                  </w:r>
                </w:p>
                <w:p w14:paraId="027EE56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1(&lt;P000014130FLR&gt;-&lt;Fillet2&gt;)(P000014129FLR-4),</w:t>
                  </w:r>
                </w:p>
                <w:p w14:paraId="5784E491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1(Fillet2)(P000014130FLR-1),</w:t>
                  </w:r>
                </w:p>
                <w:p w14:paraId="0BE8586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1(Fillet1)(P000014131FLR-1),</w:t>
                  </w:r>
                </w:p>
                <w:p w14:paraId="01FF56D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1(Fillet1)(P000014131FLR-2),</w:t>
                  </w:r>
                </w:p>
                <w:p w14:paraId="07D2E63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1(Fillet1)(P000014131FLR-3),</w:t>
                  </w:r>
                </w:p>
                <w:p w14:paraId="23D5BF3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1(Fillet1)(P000014131FLR-4),</w:t>
                  </w:r>
                </w:p>
                <w:p w14:paraId="7496F9F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1(Fillet1)(P000014131FLR-5),</w:t>
                  </w:r>
                </w:p>
                <w:p w14:paraId="06BA77D7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1(Fillet1)(P000014131FLR-6),</w:t>
                  </w:r>
                </w:p>
                <w:p w14:paraId="4CBE03DB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1(Fillet1)(P000014131FLR-7),</w:t>
                  </w:r>
                </w:p>
                <w:p w14:paraId="091D8D7D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1(&lt;P000014138FLR&gt;-&lt;M6 Tapped Hole1&gt;)(P000014137FLR-1),</w:t>
                  </w:r>
                </w:p>
                <w:p w14:paraId="4C1242F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1(M6 Tapped Hole1)(P000014138FLR-2),</w:t>
                  </w:r>
                </w:p>
                <w:p w14:paraId="3C33783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1(Cut-Extrude8)(P000014145FLR-1),</w:t>
                  </w:r>
                </w:p>
                <w:p w14:paraId="420F2D3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1(Cut-Extrude8)(P000014145FLR-3),</w:t>
                  </w:r>
                </w:p>
                <w:p w14:paraId="129CFFC2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Hole1)(P000014148FLR-1),</w:t>
                  </w:r>
                </w:p>
                <w:p w14:paraId="73D84229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Hole1)(P000014148FLR-10),</w:t>
                  </w:r>
                </w:p>
                <w:p w14:paraId="254DA524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Hole1)(P000014148FLR-11),</w:t>
                  </w:r>
                </w:p>
                <w:p w14:paraId="5CEEC60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Hole1)(P000014148FLR-3),</w:t>
                  </w:r>
                </w:p>
                <w:p w14:paraId="22173325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Hole1)(P000014148FLR-4),</w:t>
                  </w:r>
                </w:p>
                <w:p w14:paraId="17DCDA4E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SolidBody 1(Ø12.0 (12) Diameter Hole1)(P000014148FLR-5),</w:t>
                  </w:r>
                </w:p>
                <w:p w14:paraId="023E10C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Hole1)(P000014148FLR-6),</w:t>
                  </w:r>
                </w:p>
                <w:p w14:paraId="5E163DC0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1(Ø12.0 (12) Diameter Hole1)(P000014148FLR-9),</w:t>
                  </w:r>
                </w:p>
                <w:p w14:paraId="784C0D21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1(Fillet1)(P000014149FLR-1),</w:t>
                  </w:r>
                </w:p>
                <w:p w14:paraId="687515B8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1(Fillet1)(P000014149FLR-2),</w:t>
                  </w:r>
                </w:p>
                <w:p w14:paraId="381AC548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1(Fillet1)(P000014149FLR-3),</w:t>
                  </w:r>
                </w:p>
                <w:p w14:paraId="4017D051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1(Boss-Extrude1)(Part1^P000014110FLR-1),</w:t>
                  </w:r>
                </w:p>
                <w:p w14:paraId="41D2A62A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1(Boss-Extrude1)(Part1^P000014110FLR-2),</w:t>
                  </w:r>
                </w:p>
                <w:p w14:paraId="579D3EEC" w14:textId="77777777" w:rsidR="00640C4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1(Boss-Extrude1)(Part1^P000014110FLR-3),</w:t>
                  </w:r>
                </w:p>
                <w:p w14:paraId="59CA0EA3" w14:textId="4683CB83" w:rsidR="00E80CD9" w:rsidRPr="00577134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1(Boss-Extrude1)(Part1^P000014110FLR-4)</w:t>
                  </w:r>
                </w:p>
              </w:tc>
            </w:tr>
            <w:tr w:rsidR="00640C46" w:rsidRPr="000841BF" w14:paraId="1B7B0473" w14:textId="77777777" w:rsidTr="00BE592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0B822967" w14:textId="2C760D30" w:rsidR="00640C46" w:rsidRPr="000841BF" w:rsidRDefault="00640C46" w:rsidP="00BE5920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640C46" w:rsidRPr="000841BF" w14:paraId="2D531394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25140532" w14:textId="272A9855" w:rsidR="00640C46" w:rsidRPr="00577134" w:rsidRDefault="00640C46" w:rsidP="00BE592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2822BB2A" wp14:editId="5A97EA3F">
                        <wp:extent cx="1904365" cy="1447165"/>
                        <wp:effectExtent l="0" t="0" r="635" b="635"/>
                        <wp:docPr id="255651403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5651403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640C46" w:rsidRPr="00577134" w14:paraId="2905E351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180C75" w14:textId="56E819A9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1A2AE50" w14:textId="638EA439" w:rsidR="00640C46" w:rsidRPr="00BE665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1.0539 (S355NH/J2H)</w:t>
                        </w:r>
                      </w:p>
                    </w:tc>
                  </w:tr>
                  <w:tr w:rsidR="00640C46" w:rsidRPr="00577134" w14:paraId="5F964C75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5FCFF3" w14:textId="24001413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B99BAF" w14:textId="320EE223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40C46" w:rsidRPr="00577134" w14:paraId="61BFEC0B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DC558D" w14:textId="1ACF40EF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CAE4FF" w14:textId="1BFAC99F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640C46" w:rsidRPr="00577134" w14:paraId="7A61AA84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D107781" w14:textId="0FD778A0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BC547D6" w14:textId="583B508A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640C46" w:rsidRPr="00577134" w14:paraId="349D0ECF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29A549" w14:textId="084DDB0B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B6CB2B" w14:textId="2DD8DF2F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640C46" w:rsidRPr="00577134" w14:paraId="31E00A84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CC74E5" w14:textId="7B00491C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AD5699" w14:textId="5501AB3C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640C46" w:rsidRPr="00577134" w14:paraId="0BC7B969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2947984" w14:textId="08209A82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506AA80" w14:textId="65D42AE4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640C46" w:rsidRPr="00577134" w14:paraId="4F6DF6EC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C51AB1" w14:textId="48A68EFB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19DD7D5" w14:textId="38C80575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640C46" w:rsidRPr="00577134" w14:paraId="27DEE5F5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18883C" w14:textId="2D28A7FF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F2F6268" w14:textId="0BC199C3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640C46" w:rsidRPr="00577134" w14:paraId="288E980E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D639BD" w14:textId="016C29F4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171DF42" w14:textId="2D923974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61EE735D" w14:textId="77777777" w:rsidR="00640C46" w:rsidRPr="00577134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06970194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1(Cut-Extrude1)(FEM2P000013056-1/FEM2P000011093-1/FEM2P000009265-2/FEM2P000009263-1),</w:t>
                  </w:r>
                </w:p>
                <w:p w14:paraId="0CBC5375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1(Cut-Extrude1)(FEM2P000013056-1/FEM2P000011093-1/FEM2P000009265-2/FEM2P000009263-5),</w:t>
                  </w:r>
                </w:p>
                <w:p w14:paraId="0755F962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1(Cut-Extrude1)(FEM2P000013056-1/FEM2P000011093-1/FEM2P000009265-2/FEM2P000009263-6),</w:t>
                  </w:r>
                </w:p>
                <w:p w14:paraId="09630DE9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Screw2)(FEM2P000013056-1/FEM2P000011093-1/FEM2P000009265-2/FEM2P000010224-1),</w:t>
                  </w:r>
                </w:p>
                <w:p w14:paraId="27D09726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Screw2)(FEM2P000013056-1/FEM2P000011093-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lastRenderedPageBreak/>
                    <w:t>1/FEM2P000009265-2/FEM2P000010224-2),</w:t>
                  </w:r>
                </w:p>
                <w:p w14:paraId="1939427C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Screw2)(FEM2P000013056-1/FEM2P000011093-1/FEM2P000009265-2/FEM2P000010224-3),</w:t>
                  </w:r>
                </w:p>
                <w:p w14:paraId="6E3DA5CD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Screw6)(FEM2P000013056-1/FEM2P000011093-1/FEM2P000009265-2/FEM2P000010328-17),</w:t>
                  </w:r>
                </w:p>
                <w:p w14:paraId="1FECCD80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Screw6)(FEM2P000013056-1/FEM2P000011093-1/FEM2P000009265-2/FEM2P000010328-18),</w:t>
                  </w:r>
                </w:p>
                <w:p w14:paraId="13CCA7EE" w14:textId="084D9C2D" w:rsidR="00640C46" w:rsidRPr="00577134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1(CSK for M1.6 Countersunk Flat Head Screw6)(FEM2P000013056-1/FEM2P000011093-1/FEM2P000009265-2/FEM2P000010328-4)</w:t>
                  </w:r>
                </w:p>
              </w:tc>
            </w:tr>
            <w:tr w:rsidR="00640C46" w:rsidRPr="000841BF" w14:paraId="114C9325" w14:textId="77777777" w:rsidTr="00BE592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D333A33" w14:textId="3A223B01" w:rsidR="00640C46" w:rsidRPr="000841BF" w:rsidRDefault="00640C46" w:rsidP="00BE5920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  <w:tr w:rsidR="00640C46" w:rsidRPr="000841BF" w14:paraId="4B8DB322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757A0742" w14:textId="476301EA" w:rsidR="00640C46" w:rsidRPr="00577134" w:rsidRDefault="00640C46" w:rsidP="00BE592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3C4D4048" wp14:editId="521A6B6C">
                        <wp:extent cx="1904365" cy="1447165"/>
                        <wp:effectExtent l="0" t="0" r="635" b="635"/>
                        <wp:docPr id="1189090725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9090725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640C46" w:rsidRPr="00577134" w14:paraId="446A5872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757459" w14:textId="0A524C95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FD6075" w14:textId="3AA702B9" w:rsidR="00640C46" w:rsidRPr="00BE665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CARBON STEEL</w:t>
                        </w:r>
                      </w:p>
                    </w:tc>
                  </w:tr>
                  <w:tr w:rsidR="00640C46" w:rsidRPr="00577134" w14:paraId="745172B0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1EEBFA" w14:textId="73A9C7F7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4FC551" w14:textId="53693CA6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40C46" w:rsidRPr="00577134" w14:paraId="466C9E77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96D76AF" w14:textId="50080ACE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76EF2FE" w14:textId="5F9356E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640C46" w:rsidRPr="00577134" w14:paraId="79FAE1D7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6947ED8" w14:textId="28B6EB6B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9D2E07D" w14:textId="0C723A85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2.82685e+08 N/m^2</w:t>
                        </w:r>
                      </w:p>
                    </w:tc>
                  </w:tr>
                  <w:tr w:rsidR="00640C46" w:rsidRPr="00577134" w14:paraId="04BF5B7C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22A0B0" w14:textId="3C254431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7B6ADC" w14:textId="7CB5E2B7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4.25e+08 N/m^2</w:t>
                        </w:r>
                      </w:p>
                    </w:tc>
                  </w:tr>
                  <w:tr w:rsidR="00640C46" w:rsidRPr="00577134" w14:paraId="1B961CB0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B17FC4" w14:textId="68D7469B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7F6016" w14:textId="25BC8AC4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2.05e+11 N/m^2</w:t>
                        </w:r>
                      </w:p>
                    </w:tc>
                  </w:tr>
                  <w:tr w:rsidR="00640C46" w:rsidRPr="00577134" w14:paraId="5E38686C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237DA9" w14:textId="350AEFB8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9989928" w14:textId="7F9B42A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0.29  </w:t>
                        </w:r>
                      </w:p>
                    </w:tc>
                  </w:tr>
                  <w:tr w:rsidR="00640C46" w:rsidRPr="00577134" w14:paraId="14D1FAFB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2579DF" w14:textId="569621AF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FC1471D" w14:textId="589720BF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7,858 kg/m^3</w:t>
                        </w:r>
                      </w:p>
                    </w:tc>
                  </w:tr>
                  <w:tr w:rsidR="00640C46" w:rsidRPr="00577134" w14:paraId="0A64F8BF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44DA9DF" w14:textId="5EA76444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27AC1AE" w14:textId="56BE7D56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8e+10 N/m^2</w:t>
                        </w:r>
                      </w:p>
                    </w:tc>
                  </w:tr>
                  <w:tr w:rsidR="00640C46" w:rsidRPr="00577134" w14:paraId="42AEFA63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DD76FA6" w14:textId="4DC8730B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CE32FD6" w14:textId="1DF246F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1.2e-05 /Kelvin</w:t>
                        </w:r>
                      </w:p>
                    </w:tc>
                  </w:tr>
                </w:tbl>
                <w:p w14:paraId="3ECFF57D" w14:textId="77777777" w:rsidR="00640C46" w:rsidRPr="00577134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243A6E43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1(Fillet11)(P000008405FLR-2),</w:t>
                  </w:r>
                </w:p>
                <w:p w14:paraId="7D33A0D2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1(Fillet11)(P000008405FLR-3),</w:t>
                  </w:r>
                </w:p>
                <w:p w14:paraId="606F181F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1(&lt;P000003232&gt;-&lt;Fillet11&gt;)(P000008411FLR-1),</w:t>
                  </w:r>
                </w:p>
                <w:p w14:paraId="4B09A1B6" w14:textId="20FD3947" w:rsidR="00640C46" w:rsidRPr="00577134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1(&lt;P000003232&gt;-&lt;Fillet11&gt;)(P000008411FLR-2)</w:t>
                  </w:r>
                </w:p>
              </w:tc>
            </w:tr>
            <w:tr w:rsidR="00640C46" w:rsidRPr="000841BF" w14:paraId="39F6B147" w14:textId="77777777" w:rsidTr="00BE592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7F7B5848" w14:textId="503EB4FD" w:rsidR="00640C46" w:rsidRPr="000841BF" w:rsidRDefault="00640C46" w:rsidP="00BE5920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  <w:tr w:rsidR="00640C46" w:rsidRPr="000841BF" w14:paraId="65A65681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18" w:space="0" w:color="548DD4" w:themeColor="text2" w:themeTint="99"/>
                  </w:tcBorders>
                  <w:vAlign w:val="center"/>
                </w:tcPr>
                <w:p w14:paraId="20E0DD07" w14:textId="6B2E4E43" w:rsidR="00640C46" w:rsidRPr="00577134" w:rsidRDefault="00640C46" w:rsidP="00BE5920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A7D4F4E" wp14:editId="1E3AD56D">
                        <wp:extent cx="1904365" cy="1447165"/>
                        <wp:effectExtent l="0" t="0" r="635" b="635"/>
                        <wp:docPr id="854354155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54354155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44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640C46" w:rsidRPr="00577134" w14:paraId="7EBD0F37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D8C2424" w14:textId="1080C505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45367AC" w14:textId="7225058F" w:rsidR="00640C46" w:rsidRPr="00BE665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1.0577 (S355J2)</w:t>
                        </w:r>
                      </w:p>
                    </w:tc>
                  </w:tr>
                  <w:tr w:rsidR="00640C46" w:rsidRPr="00577134" w14:paraId="2288C6A2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513F5B0" w14:textId="7439021A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9C55632" w14:textId="4A1283B3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40C46" w:rsidRPr="00577134" w14:paraId="56F0BC31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7201FE" w14:textId="6C70758C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C34311" w14:textId="315A5C38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640C46" w:rsidRPr="00577134" w14:paraId="1C25FF1A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E9D5AB" w14:textId="78B84A61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B6DC15" w14:textId="510A6572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3.15e+08 N/m^2</w:t>
                        </w:r>
                      </w:p>
                    </w:tc>
                  </w:tr>
                  <w:tr w:rsidR="00640C46" w:rsidRPr="00577134" w14:paraId="29625779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FE1F67A" w14:textId="3CC28CD5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B97FA3" w14:textId="0EA192FC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4.9e+08 N/m^2</w:t>
                        </w:r>
                      </w:p>
                    </w:tc>
                  </w:tr>
                  <w:tr w:rsidR="00640C46" w:rsidRPr="00577134" w14:paraId="2B8DADB3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3CD9B2A" w14:textId="754D893C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1C69D4F" w14:textId="3A96C180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640C46" w:rsidRPr="00577134" w14:paraId="3AC6193F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C73070" w14:textId="5CC35323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C99FE84" w14:textId="4C5949F8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640C46" w:rsidRPr="00577134" w14:paraId="26B26776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20BF58E" w14:textId="2537F2A9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D843EA" w14:textId="6E64FA3C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640C46" w:rsidRPr="00577134" w14:paraId="658572C7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67312B" w14:textId="4B911C6D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BD640EB" w14:textId="18FC5D2A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640C46" w:rsidRPr="00577134" w14:paraId="6972DE8A" w14:textId="77777777" w:rsidTr="00BE5920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B5B973" w14:textId="76D039BC" w:rsidR="00640C46" w:rsidRDefault="00640C46" w:rsidP="00BE5920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D985E9F" w14:textId="2D43C6D4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1.1e-05 /Kelvin</w:t>
                        </w:r>
                      </w:p>
                    </w:tc>
                  </w:tr>
                </w:tbl>
                <w:p w14:paraId="35FDBA1A" w14:textId="77777777" w:rsidR="00640C46" w:rsidRPr="00577134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18" w:space="0" w:color="548DD4" w:themeColor="text2" w:themeTint="99"/>
                    <w:right w:val="none" w:sz="0" w:space="0" w:color="auto"/>
                  </w:tcBorders>
                </w:tcPr>
                <w:p w14:paraId="755384CE" w14:textId="77777777" w:rsidR="00640C46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1(Boss-Extrude2)(P000014147FLR-1),</w:t>
                  </w:r>
                </w:p>
                <w:p w14:paraId="61D93A81" w14:textId="201AB90A" w:rsidR="00640C46" w:rsidRPr="00577134" w:rsidRDefault="00640C46" w:rsidP="00BE592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1(Boss-Extrude2)(P000014147FLR-2)</w:t>
                  </w:r>
                </w:p>
              </w:tc>
            </w:tr>
            <w:tr w:rsidR="00640C46" w:rsidRPr="000841BF" w14:paraId="659CCF90" w14:textId="77777777" w:rsidTr="00BE592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657F7448" w14:textId="5C60746F" w:rsidR="00640C46" w:rsidRPr="000841BF" w:rsidRDefault="00640C46" w:rsidP="00BE5920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lastRenderedPageBreak/>
                    <w:t>Curve Data:N/A</w:t>
                  </w:r>
                </w:p>
              </w:tc>
            </w:tr>
          </w:tbl>
          <w:p w14:paraId="00888FD1" w14:textId="60FB4EB3" w:rsidR="00E80CD9" w:rsidRDefault="00E80CD9" w:rsidP="000A7C6B"/>
        </w:tc>
      </w:tr>
      <w:bookmarkEnd w:id="8"/>
      <w:bookmarkEnd w:id="9"/>
      <w:bookmarkEnd w:id="10"/>
    </w:tbl>
    <w:p w14:paraId="72A02233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AF84586" w14:textId="77777777" w:rsidTr="00452CBC">
        <w:tc>
          <w:tcPr>
            <w:tcW w:w="11016" w:type="dxa"/>
          </w:tcPr>
          <w:p w14:paraId="044CE2E6" w14:textId="3DCEDBC2" w:rsidR="005273D5" w:rsidRPr="00AF1A58" w:rsidRDefault="00640C46" w:rsidP="000A7C6B">
            <w:pPr>
              <w:pStyle w:val="Heading1"/>
              <w:rPr>
                <w:b w:val="0"/>
                <w:bCs w:val="0"/>
              </w:rPr>
            </w:pPr>
            <w:bookmarkStart w:id="12" w:name="_Toc232074391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40C46" w14:paraId="74B97037" w14:textId="77777777" w:rsidTr="007F72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14A93DB1" w14:textId="6E77929C" w:rsidR="00640C46" w:rsidRPr="004E282D" w:rsidRDefault="00640C4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BB06241" w14:textId="4CC436F8" w:rsidR="00640C46" w:rsidRPr="004E282D" w:rsidRDefault="00640C4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DCB20E2" w14:textId="54B45FC1" w:rsidR="00640C46" w:rsidRPr="004E282D" w:rsidRDefault="00640C4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640C46" w14:paraId="5730B2B6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0912E066" w14:textId="3A887CDD" w:rsidR="00640C46" w:rsidRPr="00AD5FBA" w:rsidRDefault="00640C4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Reference Geometry-1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34376A9E" w14:textId="58AB8846" w:rsidR="00640C46" w:rsidRPr="006208CB" w:rsidRDefault="00640C4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4797DD2A" wp14:editId="1BF4ED28">
                        <wp:extent cx="1772285" cy="1346835"/>
                        <wp:effectExtent l="0" t="0" r="0" b="5715"/>
                        <wp:docPr id="1532997210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2997210" name=""/>
                                <pic:cNvPicPr/>
                              </pic:nvPicPr>
                              <pic:blipFill>
                                <a:blip r:embed="rId2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46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40C46" w14:paraId="7E5800B7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5CA381" w14:textId="26F50FFA" w:rsidR="00640C46" w:rsidRPr="00BE6656" w:rsidRDefault="00640C46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4F96301" w14:textId="2272B679" w:rsidR="00640C46" w:rsidRPr="00154A1A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vertex(s)</w:t>
                        </w:r>
                      </w:p>
                    </w:tc>
                  </w:tr>
                  <w:tr w:rsidR="00640C46" w14:paraId="28DB34EE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71AF238" w14:textId="7C8A58B6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FCAF9B9" w14:textId="627A3E8B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640C46" w14:paraId="627C5660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484797" w14:textId="570A849A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2EF5427" w14:textId="498DFF15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Use reference geometry</w:t>
                        </w:r>
                      </w:p>
                    </w:tc>
                  </w:tr>
                  <w:tr w:rsidR="00640C46" w14:paraId="3B53C881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C912BCF" w14:textId="183FE145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Translation: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4A7412" w14:textId="65B1D6D3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---</w:t>
                        </w:r>
                      </w:p>
                    </w:tc>
                  </w:tr>
                  <w:tr w:rsidR="00640C46" w14:paraId="1CB97F7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2EBA2C1" w14:textId="135CE489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Rotation: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4CFA353" w14:textId="6DB8147D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0, 0, 0</w:t>
                        </w:r>
                      </w:p>
                    </w:tc>
                  </w:tr>
                  <w:tr w:rsidR="00640C46" w14:paraId="43BCA1C8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279AE07" w14:textId="36974036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115FDF7" w14:textId="638732A7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mm, rad</w:t>
                        </w:r>
                      </w:p>
                    </w:tc>
                  </w:tr>
                </w:tbl>
                <w:p w14:paraId="7E3876C0" w14:textId="77777777" w:rsidR="00640C46" w:rsidRPr="004C6DEB" w:rsidRDefault="00640C46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40C46" w14:paraId="5408AA5F" w14:textId="77777777" w:rsidTr="00BE59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F0855D9" w14:textId="5E2F60FC" w:rsidR="00640C46" w:rsidRPr="003F154A" w:rsidRDefault="00640C46" w:rsidP="00BE5920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640C46" w14:paraId="538DEC05" w14:textId="77777777" w:rsidTr="00BE5920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DD233D6" w14:textId="11C73820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41B4F97" w14:textId="5B4AEF24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6C92C32" w14:textId="7A46F3C5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EB159EC" w14:textId="76B63312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54D391D1" w14:textId="081835B4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640C46" w14:paraId="60BEA4EB" w14:textId="77777777" w:rsidTr="00BE5920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A467A4" w14:textId="242AADD4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28C0AA" w14:textId="1D14B783" w:rsidR="00640C46" w:rsidRPr="00EF37BF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-0.000172734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741B89" w14:textId="315725B4" w:rsidR="00640C46" w:rsidRPr="00EF37BF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6.1957e-05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B51589E" w14:textId="64280B85" w:rsidR="00640C46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0.000415623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AC19D5C" w14:textId="04CE37EC" w:rsidR="00640C46" w:rsidRPr="00EF37BF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0.000454333</w:t>
                        </w:r>
                      </w:p>
                    </w:tc>
                  </w:tr>
                  <w:tr w:rsidR="00640C46" w14:paraId="4F45BBA7" w14:textId="77777777" w:rsidTr="00BE5920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CC9A4B0" w14:textId="145B57DD" w:rsidR="00640C46" w:rsidRDefault="00640C46" w:rsidP="00BE5920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BFBB32" w14:textId="3ED0E44C" w:rsidR="00640C46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C7D3D0B" w14:textId="774E2AC0" w:rsidR="00640C46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9B743C" w14:textId="6F4EE38D" w:rsidR="00640C46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5C70633" w14:textId="7643FC19" w:rsidR="00640C46" w:rsidRDefault="00640C46" w:rsidP="00BE5920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1e-33</w:t>
                        </w:r>
                      </w:p>
                    </w:tc>
                  </w:tr>
                </w:tbl>
                <w:p w14:paraId="413CC970" w14:textId="77777777" w:rsidR="00640C46" w:rsidRDefault="00640C46" w:rsidP="00BE5920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640C46" w14:paraId="2048F559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3FF18C73" w14:textId="7B6D12DA" w:rsidR="00640C46" w:rsidRPr="00AD5FBA" w:rsidRDefault="00640C46" w:rsidP="00BE5920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Virtual wall-2714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30A5E7F4" w14:textId="0B76CA0F" w:rsidR="00640C46" w:rsidRPr="006208CB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7326375" wp14:editId="30B7F313">
                        <wp:extent cx="1772285" cy="1346835"/>
                        <wp:effectExtent l="0" t="0" r="0" b="5715"/>
                        <wp:docPr id="1486898753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6898753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46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640C46" w14:paraId="51F3F987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7C03CC0" w14:textId="6598815A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4E78C08" w14:textId="26A752EE" w:rsidR="00640C46" w:rsidRPr="00154A1A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 xml:space="preserve">Virtual wall </w:t>
                        </w:r>
                      </w:p>
                    </w:tc>
                  </w:tr>
                  <w:tr w:rsidR="00640C46" w14:paraId="3F7CC8A3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3868A3D" w14:textId="3129E158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720027" w14:textId="2EB6B56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face(s), 1 plane(s)</w:t>
                        </w:r>
                      </w:p>
                    </w:tc>
                  </w:tr>
                  <w:tr w:rsidR="00640C46" w14:paraId="69976458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E85269B" w14:textId="6FF17EC6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Wall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526B916" w14:textId="1E9966F8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</w:tbl>
                <w:p w14:paraId="17B89C18" w14:textId="77777777" w:rsidR="00640C46" w:rsidRPr="004C6DEB" w:rsidRDefault="00640C46" w:rsidP="00BE5920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B90CD69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40C46" w14:paraId="1C10A7A9" w14:textId="77777777" w:rsidTr="00D907F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D24EE8B" w14:textId="0BD5634E" w:rsidR="00640C46" w:rsidRPr="004E282D" w:rsidRDefault="00640C46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CE00338" w14:textId="422DDCD0" w:rsidR="00640C46" w:rsidRPr="004E282D" w:rsidRDefault="00640C4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13BBEB9" w14:textId="79CF9C5E" w:rsidR="00640C46" w:rsidRPr="004E282D" w:rsidRDefault="00640C46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640C46" w14:paraId="479D73D9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45FCB9F6" w14:textId="48F53656" w:rsidR="00640C46" w:rsidRPr="00F42DD1" w:rsidRDefault="00640C46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Force-4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0B76FBB8" w14:textId="76B54809" w:rsidR="00640C46" w:rsidRPr="006208CB" w:rsidRDefault="00640C4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23997F9A" wp14:editId="78996B57">
                        <wp:extent cx="1907540" cy="1449070"/>
                        <wp:effectExtent l="0" t="0" r="0" b="0"/>
                        <wp:docPr id="1065125918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5125918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40C46" w14:paraId="4A7B7ADC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F0C9982" w14:textId="4210D41A" w:rsidR="00640C46" w:rsidRPr="00BE6656" w:rsidRDefault="00640C46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169FF7F" w14:textId="1AA5BF04" w:rsidR="00640C46" w:rsidRPr="00B77EA3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640C46" w14:paraId="6A1475EB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283879" w14:textId="2DFCAD30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F0B2842" w14:textId="518CC4BB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640C46" w14:paraId="7385671F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E4A43A0" w14:textId="5FD20227" w:rsidR="00640C46" w:rsidRDefault="00640C46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2110F51" w14:textId="16A96F9B" w:rsidR="00640C46" w:rsidRDefault="00640C46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113,000 N</w:t>
                        </w:r>
                      </w:p>
                    </w:tc>
                  </w:tr>
                </w:tbl>
                <w:p w14:paraId="7D3078F6" w14:textId="77777777" w:rsidR="00640C46" w:rsidRDefault="00640C4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640C46" w14:paraId="2AAD61FE" w14:textId="77777777" w:rsidTr="00BE59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959C5C2" w14:textId="0249AF33" w:rsidR="00640C46" w:rsidRPr="00F42DD1" w:rsidRDefault="00640C46" w:rsidP="00BE5920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Force-5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40456E1" w14:textId="30557743" w:rsidR="00640C46" w:rsidRPr="006208CB" w:rsidRDefault="00640C46" w:rsidP="00BE59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9CD045A" wp14:editId="60D22319">
                        <wp:extent cx="1907540" cy="1449070"/>
                        <wp:effectExtent l="0" t="0" r="0" b="0"/>
                        <wp:docPr id="1415410320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5410320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40C46" w14:paraId="06013E2B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585C071" w14:textId="436A0A16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7348C91" w14:textId="5611BC71" w:rsidR="00640C46" w:rsidRPr="00B77EA3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640C46" w14:paraId="7FF9FA79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8B356F2" w14:textId="340AFBF4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31B78E6" w14:textId="24708D32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640C46" w14:paraId="75678337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BC5F1C0" w14:textId="1F21DBEE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3D82099" w14:textId="70FEF22E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39,101 N</w:t>
                        </w:r>
                      </w:p>
                    </w:tc>
                  </w:tr>
                </w:tbl>
                <w:p w14:paraId="78BAA087" w14:textId="77777777" w:rsidR="00640C46" w:rsidRDefault="00640C46" w:rsidP="00BE59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640C46" w14:paraId="6E6B85AD" w14:textId="77777777" w:rsidTr="00BE59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89505FE" w14:textId="613AB9A8" w:rsidR="00640C46" w:rsidRPr="00F42DD1" w:rsidRDefault="00640C46" w:rsidP="00BE5920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Force-6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813CE5E" w14:textId="64BA4488" w:rsidR="00640C46" w:rsidRPr="006208CB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8E406B2" wp14:editId="1DE12195">
                        <wp:extent cx="1907540" cy="1449070"/>
                        <wp:effectExtent l="0" t="0" r="0" b="0"/>
                        <wp:docPr id="1750864559" name="Picture 1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50864559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49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40C46" w14:paraId="2D420F47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5AE0D7F8" w14:textId="2CEF63EB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ECA2D8A" w14:textId="76D8EFA1" w:rsidR="00640C46" w:rsidRPr="00B77EA3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640C46" w14:paraId="42DD87FB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99591F7" w14:textId="47B681CC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0D7F69" w14:textId="3F9E523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640C46" w14:paraId="5A2A5A5E" w14:textId="77777777" w:rsidTr="00640C46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82597D" w14:textId="25D9AB21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5AFF3D7" w14:textId="2A86E8CE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900 N</w:t>
                        </w:r>
                      </w:p>
                    </w:tc>
                  </w:tr>
                </w:tbl>
                <w:p w14:paraId="5A50F247" w14:textId="77777777" w:rsidR="00640C46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4CCA6101" w14:textId="35F4FC44" w:rsidR="005273D5" w:rsidRDefault="005273D5" w:rsidP="000A7C6B">
            <w:pPr>
              <w:rPr>
                <w:rStyle w:val="Strong"/>
              </w:rPr>
            </w:pPr>
          </w:p>
        </w:tc>
      </w:tr>
    </w:tbl>
    <w:p w14:paraId="718FD734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617B3737" w14:textId="77777777" w:rsidTr="005B3D16">
        <w:tc>
          <w:tcPr>
            <w:tcW w:w="11016" w:type="dxa"/>
          </w:tcPr>
          <w:p w14:paraId="363FE891" w14:textId="6CD19FDF" w:rsidR="00132707" w:rsidRDefault="00132707" w:rsidP="000A7C6B">
            <w:pPr>
              <w:pStyle w:val="Heading1"/>
            </w:pPr>
            <w:r>
              <w:br w:type="page"/>
            </w:r>
            <w:bookmarkStart w:id="13" w:name="_Toc232074392"/>
            <w:r w:rsidR="00640C46">
              <w:t>Connector Definitions</w:t>
            </w:r>
            <w:bookmarkEnd w:id="13"/>
          </w:p>
          <w:p w14:paraId="60984F8B" w14:textId="40EF1736" w:rsidR="00132707" w:rsidRDefault="00640C46" w:rsidP="000A7C6B">
            <w:r>
              <w:t>No Data</w:t>
            </w:r>
          </w:p>
          <w:p w14:paraId="4E308167" w14:textId="127E9AD1" w:rsidR="00EF37BF" w:rsidRPr="009C0A33" w:rsidRDefault="00EF37BF" w:rsidP="000A7C6B"/>
          <w:p w14:paraId="0A12C301" w14:textId="77777777" w:rsidR="000F2729" w:rsidRDefault="000F2729" w:rsidP="000A7C6B"/>
          <w:p w14:paraId="0CCFA8FA" w14:textId="1E05FCCC" w:rsidR="00E12C21" w:rsidRDefault="00E12C21" w:rsidP="000A7C6B"/>
          <w:p w14:paraId="2407FCD5" w14:textId="2DC4EC6D" w:rsidR="00132707" w:rsidRDefault="00132707" w:rsidP="000A7C6B"/>
        </w:tc>
      </w:tr>
    </w:tbl>
    <w:p w14:paraId="4F022FE4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7C195EB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DC0DB56" w14:textId="6BF05641" w:rsidR="00104BD8" w:rsidRDefault="00640C46" w:rsidP="00640C46">
            <w:pPr>
              <w:pStyle w:val="Heading1"/>
            </w:pPr>
            <w:bookmarkStart w:id="14" w:name="_Toc232074393"/>
            <w:r>
              <w:lastRenderedPageBreak/>
              <w:t>Contact Information</w:t>
            </w:r>
            <w:bookmarkEnd w:id="14"/>
          </w:p>
          <w:p w14:paraId="5AAB3860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47B25C8A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9E954F" w14:textId="63887165" w:rsidR="002B4DE8" w:rsidRDefault="00640C46" w:rsidP="00C16188">
                  <w:pPr>
                    <w:jc w:val="center"/>
                  </w:pPr>
                  <w:r>
                    <w:t>Contact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FD3011E" w14:textId="4DABA7C8" w:rsidR="002B4DE8" w:rsidRDefault="00640C46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DEBAD5" w14:textId="268624CF" w:rsidR="002B4DE8" w:rsidRDefault="00640C46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Contact Properties</w:t>
                  </w:r>
                </w:p>
              </w:tc>
            </w:tr>
            <w:tr w:rsidR="002B4DE8" w14:paraId="06616653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2094E7D6" w14:textId="62634A16" w:rsidR="002B4DE8" w:rsidRPr="00211C62" w:rsidRDefault="00640C46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Set-19483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0B8EBE15" w14:textId="57877B00" w:rsidR="002B4DE8" w:rsidRPr="000B04D4" w:rsidRDefault="00640C46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03869701" wp14:editId="2BBD7292">
                        <wp:extent cx="2445385" cy="1858010"/>
                        <wp:effectExtent l="0" t="0" r="0" b="8890"/>
                        <wp:docPr id="1595226826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5226826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858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49F0625B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E1EEE16" w14:textId="1D29F270" w:rsidR="0017091B" w:rsidRPr="00BE6656" w:rsidRDefault="00640C46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03A0C69F" w14:textId="6D466AA8" w:rsidR="0017091B" w:rsidRPr="00BE6656" w:rsidRDefault="00640C4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contact pair </w:t>
                        </w:r>
                      </w:p>
                    </w:tc>
                  </w:tr>
                  <w:tr w:rsidR="00640C46" w14:paraId="53B1707F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AE49653" w14:textId="59358E01" w:rsidR="00640C46" w:rsidRDefault="00640C46" w:rsidP="004F6DE4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67EB0E" w14:textId="76959C58" w:rsidR="00640C46" w:rsidRDefault="00640C46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</w:tbl>
                <w:p w14:paraId="25FA176D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40C46" w14:paraId="5404CEE8" w14:textId="77777777" w:rsidTr="00640C4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6C75E19" w14:textId="4885CABC" w:rsidR="00640C46" w:rsidRPr="00211C62" w:rsidRDefault="00640C46" w:rsidP="00BE5920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Set-19484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1971AB5E" w14:textId="7C3FA178" w:rsidR="00640C46" w:rsidRPr="000B04D4" w:rsidRDefault="00640C46" w:rsidP="00BE5920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30227FFE" wp14:editId="7188E4C6">
                        <wp:extent cx="2445385" cy="1858010"/>
                        <wp:effectExtent l="0" t="0" r="0" b="8890"/>
                        <wp:docPr id="392023740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2023740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858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40C46" w14:paraId="4244914A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8C7F729" w14:textId="2380F44A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A61BAB5" w14:textId="25288A15" w:rsidR="00640C46" w:rsidRPr="00BE665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contact pair </w:t>
                        </w:r>
                      </w:p>
                    </w:tc>
                  </w:tr>
                  <w:tr w:rsidR="00640C46" w14:paraId="772A638E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04F2E6C" w14:textId="303A4861" w:rsidR="00640C46" w:rsidRDefault="00640C46" w:rsidP="00BE5920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8B4B255" w14:textId="46F78C93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</w:tbl>
                <w:p w14:paraId="5B868E0F" w14:textId="77777777" w:rsidR="00640C46" w:rsidRPr="00211C62" w:rsidRDefault="00640C46" w:rsidP="00BE5920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  <w:tr w:rsidR="00640C46" w14:paraId="75BDE9BF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127CEC83" w14:textId="154AC965" w:rsidR="00640C46" w:rsidRPr="00211C62" w:rsidRDefault="00640C46" w:rsidP="00BE5920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Contact Set-19485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5D8A06A6" w14:textId="1E3FA0BA" w:rsidR="00640C46" w:rsidRPr="000B04D4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0A05C03D" wp14:editId="634BE479">
                        <wp:extent cx="2445385" cy="1858010"/>
                        <wp:effectExtent l="0" t="0" r="0" b="8890"/>
                        <wp:docPr id="655455120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5455120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858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40C46" w14:paraId="19C84CC0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32DFCD4" w14:textId="7B5B5F99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649016B" w14:textId="7B6F73DA" w:rsidR="00640C46" w:rsidRPr="00BE665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 xml:space="preserve">Bonded contact pair </w:t>
                        </w:r>
                      </w:p>
                    </w:tc>
                  </w:tr>
                  <w:tr w:rsidR="00640C46" w14:paraId="35EC6C58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5E2FC9" w14:textId="4A0549C7" w:rsidR="00640C46" w:rsidRDefault="00640C46" w:rsidP="00BE5920">
                        <w:pPr>
                          <w:jc w:val="right"/>
                        </w:pPr>
                        <w: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05C09B0" w14:textId="47EC4104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3 face(s)</w:t>
                        </w:r>
                      </w:p>
                    </w:tc>
                  </w:tr>
                </w:tbl>
                <w:p w14:paraId="3435244A" w14:textId="77777777" w:rsidR="00640C46" w:rsidRPr="00211C62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640C46" w14:paraId="627C0EF8" w14:textId="77777777" w:rsidTr="00640C4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76F49B6" w14:textId="533AEB64" w:rsidR="00640C46" w:rsidRPr="00211C62" w:rsidRDefault="00640C46" w:rsidP="00BE5920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lastRenderedPageBreak/>
                    <w:t>Global Contact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vAlign w:val="center"/>
                </w:tcPr>
                <w:p w14:paraId="236B771A" w14:textId="62E5D1A5" w:rsidR="00640C46" w:rsidRPr="000B04D4" w:rsidRDefault="00640C46" w:rsidP="00BE5920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25A89550" wp14:editId="5DA0222C">
                        <wp:extent cx="2445385" cy="1858010"/>
                        <wp:effectExtent l="0" t="0" r="0" b="8890"/>
                        <wp:docPr id="1626593444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6593444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858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640C46" w14:paraId="2FA6205E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6CC4EBD2" w14:textId="4607C619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997CD26" w14:textId="33478ABE" w:rsidR="00640C46" w:rsidRPr="00BE665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640C46" w14:paraId="6A7081B7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4B3388D" w14:textId="792D3D2B" w:rsidR="00640C46" w:rsidRDefault="00640C46" w:rsidP="00BE5920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8D5131" w14:textId="579085D8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640C46" w14:paraId="451FE7E9" w14:textId="77777777" w:rsidTr="00BE592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ACCAD6" w14:textId="7410AE82" w:rsidR="00640C46" w:rsidRDefault="00640C46" w:rsidP="00BE5920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EE5AD9" w14:textId="3F039B66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Compatible mesh</w:t>
                        </w:r>
                      </w:p>
                    </w:tc>
                  </w:tr>
                </w:tbl>
                <w:p w14:paraId="13348FC4" w14:textId="77777777" w:rsidR="00640C46" w:rsidRPr="00211C62" w:rsidRDefault="00640C46" w:rsidP="00BE5920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</w:p>
              </w:tc>
            </w:tr>
          </w:tbl>
          <w:p w14:paraId="2A44BBDF" w14:textId="06599B40" w:rsidR="00104BD8" w:rsidRDefault="00104BD8" w:rsidP="000A7C6B">
            <w:pPr>
              <w:rPr>
                <w:rStyle w:val="A3"/>
              </w:rPr>
            </w:pPr>
          </w:p>
          <w:p w14:paraId="29E816DB" w14:textId="77777777" w:rsidR="00104BD8" w:rsidRDefault="00104BD8" w:rsidP="000A7C6B"/>
        </w:tc>
      </w:tr>
    </w:tbl>
    <w:p w14:paraId="68A12159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17C2A598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8895064" w14:textId="089D168A" w:rsidR="00A61A59" w:rsidRDefault="00640C46" w:rsidP="000A7C6B">
            <w:pPr>
              <w:pStyle w:val="Heading1"/>
            </w:pPr>
            <w:bookmarkStart w:id="15" w:name="_Toc232074394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0584BCC3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6DDC5E0" w14:textId="144112B0" w:rsidR="00A9531D" w:rsidRDefault="00640C46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FCE908" w14:textId="25A6EFFE" w:rsidR="00A9531D" w:rsidRDefault="00640C4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Mixed Mesh</w:t>
                  </w:r>
                </w:p>
              </w:tc>
            </w:tr>
            <w:tr w:rsidR="00640C46" w14:paraId="68A51759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D647DF" w14:textId="207DB343" w:rsidR="00640C46" w:rsidRDefault="00640C46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903098" w14:textId="1152C378" w:rsidR="00640C46" w:rsidRDefault="00640C4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Curvature-based mesh</w:t>
                  </w:r>
                </w:p>
              </w:tc>
            </w:tr>
            <w:tr w:rsidR="00640C46" w14:paraId="6F62F22D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73B809" w14:textId="41F18DE0" w:rsidR="00640C46" w:rsidRDefault="00640C46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67EFB0" w14:textId="6ADCA902" w:rsidR="00640C46" w:rsidRDefault="00640C4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640C46" w14:paraId="08C3BA58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363565" w14:textId="57D07A3D" w:rsidR="00640C46" w:rsidRDefault="00640C46" w:rsidP="00C16188">
                  <w:r>
                    <w:t>Jacobian check for shell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AB2BFF" w14:textId="73EE5FCE" w:rsidR="00640C46" w:rsidRDefault="00640C4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640C46" w14:paraId="43517A8B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03DC640" w14:textId="27D6F014" w:rsidR="00640C46" w:rsidRDefault="00640C46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CEB8B73" w14:textId="7BC4F0F9" w:rsidR="00640C46" w:rsidRDefault="00640C4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82.6068 mm</w:t>
                  </w:r>
                </w:p>
              </w:tc>
            </w:tr>
            <w:tr w:rsidR="00640C46" w14:paraId="202F0F21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679FD6" w14:textId="48642A26" w:rsidR="00640C46" w:rsidRDefault="00640C46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6BB5EC" w14:textId="45B1C062" w:rsidR="00640C46" w:rsidRDefault="00640C4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27.5353 mm</w:t>
                  </w:r>
                </w:p>
              </w:tc>
            </w:tr>
            <w:tr w:rsidR="00640C46" w14:paraId="126E4052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E8AB3F0" w14:textId="2AA65219" w:rsidR="00640C46" w:rsidRDefault="00640C46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25AD17" w14:textId="49A8476C" w:rsidR="00640C46" w:rsidRDefault="00640C4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640C46" w14:paraId="14B2EED4" w14:textId="77777777" w:rsidTr="00640C46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1DC8FCC" w14:textId="2F80F8AF" w:rsidR="00640C46" w:rsidRDefault="00640C46" w:rsidP="00C16188">
                  <w:r>
                    <w:t>Remesh failed parts with incompatible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8544F2" w14:textId="01D117DC" w:rsidR="00640C46" w:rsidRDefault="00640C4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</w:tbl>
          <w:p w14:paraId="504A4B0C" w14:textId="77777777" w:rsidR="00690657" w:rsidRDefault="00690657" w:rsidP="00690657"/>
          <w:p w14:paraId="4D2DECC4" w14:textId="176ACB90" w:rsidR="00A9531D" w:rsidRPr="00690657" w:rsidRDefault="00640C46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4D47323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E0FA22" w14:textId="3868EFA4" w:rsidR="007107BE" w:rsidRDefault="00640C46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E8EFDF" w14:textId="18474B3B" w:rsidR="007107BE" w:rsidRDefault="00640C4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467688</w:t>
                  </w:r>
                </w:p>
              </w:tc>
            </w:tr>
            <w:tr w:rsidR="00640C46" w14:paraId="5852E711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656C75" w14:textId="7F77549C" w:rsidR="00640C46" w:rsidRDefault="00640C46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FE8C22" w14:textId="1FF5D1EB" w:rsidR="00640C46" w:rsidRDefault="00640C4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228059</w:t>
                  </w:r>
                </w:p>
              </w:tc>
            </w:tr>
            <w:tr w:rsidR="00640C46" w14:paraId="7886E7C9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8B4475" w14:textId="6A7700DB" w:rsidR="00640C46" w:rsidRDefault="00640C46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CE11A0" w14:textId="7268AEB1" w:rsidR="00640C46" w:rsidRDefault="00640C46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00:14:36</w:t>
                  </w:r>
                </w:p>
              </w:tc>
            </w:tr>
            <w:tr w:rsidR="00640C46" w14:paraId="03A1AACD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55CD41" w14:textId="6C223A9C" w:rsidR="00640C46" w:rsidRDefault="00640C46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B01EFD" w14:textId="782F5F17" w:rsidR="00640C46" w:rsidRDefault="00640C46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VES11D-007DT9S</w:t>
                  </w:r>
                </w:p>
              </w:tc>
            </w:tr>
            <w:tr w:rsidR="00D803B1" w14:paraId="2DB9D28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5EAA58" w14:textId="17FA1E53" w:rsidR="00D803B1" w:rsidRDefault="00640C46" w:rsidP="00D803B1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6A26C6" wp14:editId="7F139E91">
                        <wp:extent cx="6711315" cy="4207510"/>
                        <wp:effectExtent l="0" t="0" r="0" b="2540"/>
                        <wp:docPr id="1893967507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3967507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420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CCF4A3B" w14:textId="77777777" w:rsidR="00690657" w:rsidRDefault="00690657" w:rsidP="00690657"/>
          <w:p w14:paraId="475F9F90" w14:textId="15168BA2" w:rsidR="002F5299" w:rsidRDefault="00640C46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3466AD5D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3A7920E5" w14:textId="2EC7F0F1" w:rsidR="00A14EA8" w:rsidRDefault="00640C46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53EFB2E7" w14:textId="242EA1DE" w:rsidR="00A14EA8" w:rsidRDefault="00640C46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2DAF2D39" w14:textId="476C207B" w:rsidR="00A14EA8" w:rsidRDefault="00640C46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14:paraId="37A20680" w14:textId="77777777" w:rsidTr="00640C4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62159177" w14:textId="5FA24625" w:rsidR="00A14EA8" w:rsidRDefault="00640C46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707A6369" w14:textId="41CB4234" w:rsidR="00A14EA8" w:rsidRDefault="00640C46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2DB78A47" wp14:editId="27DCD33A">
                        <wp:extent cx="2311400" cy="1756410"/>
                        <wp:effectExtent l="0" t="0" r="0" b="0"/>
                        <wp:docPr id="2014584794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14584794" name=""/>
                                <pic:cNvPicPr/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1E8BCBD3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2244A38A" w14:textId="31F7E2AB" w:rsidR="00FA5333" w:rsidRPr="00BE6656" w:rsidRDefault="00640C46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3E42AA4B" w14:textId="0DBF8E6B" w:rsidR="00FA5333" w:rsidRDefault="00640C46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4 Solid Body (s)</w:t>
                        </w:r>
                      </w:p>
                    </w:tc>
                  </w:tr>
                  <w:tr w:rsidR="00640C46" w14:paraId="620540AB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E362066" w14:textId="7E8ECFD6" w:rsidR="00640C46" w:rsidRDefault="00640C46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0D85D33B" w14:textId="47C83E47" w:rsidR="00640C46" w:rsidRDefault="00640C46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640C46" w14:paraId="1495ED1D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56E9611" w14:textId="56B61BF2" w:rsidR="00640C46" w:rsidRDefault="00640C46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4E7FB6D5" w14:textId="235AE56A" w:rsidR="00640C46" w:rsidRDefault="00640C46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  <w:tr w:rsidR="00640C46" w14:paraId="01B88CB1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BC6EF92" w14:textId="1FFA01EC" w:rsidR="00640C46" w:rsidRDefault="00640C46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9E1AD0D" w14:textId="5528873D" w:rsidR="00640C46" w:rsidRDefault="00640C46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15</w:t>
                        </w:r>
                      </w:p>
                    </w:tc>
                  </w:tr>
                </w:tbl>
                <w:p w14:paraId="7417298D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640C46" w14:paraId="638242DC" w14:textId="77777777" w:rsidTr="00BE59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60ECB094" w14:textId="378B930D" w:rsidR="00640C46" w:rsidRDefault="00640C46" w:rsidP="00BE5920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Control-4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733F09BC" w14:textId="6BBB3607" w:rsidR="00640C46" w:rsidRDefault="00640C46" w:rsidP="00BE59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0814A701" wp14:editId="36CB1476">
                        <wp:extent cx="2311400" cy="1756410"/>
                        <wp:effectExtent l="0" t="0" r="0" b="0"/>
                        <wp:docPr id="1155497157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5497157" name=""/>
                                <pic:cNvPicPr/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640C46" w14:paraId="3EBDFAB3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546567AF" w14:textId="755C11DF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51477E1D" w14:textId="6826A014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640C46" w14:paraId="3F3594F8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97B11F6" w14:textId="05A0CFBB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316D0A6C" w14:textId="054DE00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640C46" w14:paraId="2E91CECD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7C03031" w14:textId="2AB754C2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2305BF8A" w14:textId="563B587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20</w:t>
                        </w:r>
                      </w:p>
                    </w:tc>
                  </w:tr>
                  <w:tr w:rsidR="00640C46" w14:paraId="51E54FBE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3B0D14B4" w14:textId="65311F09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7FE0107C" w14:textId="28809581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20</w:t>
                        </w:r>
                      </w:p>
                    </w:tc>
                  </w:tr>
                </w:tbl>
                <w:p w14:paraId="1947688A" w14:textId="77777777" w:rsidR="00640C46" w:rsidRDefault="00640C46" w:rsidP="00BE59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640C46" w14:paraId="48175E4A" w14:textId="77777777" w:rsidTr="00BE59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174BCBC4" w14:textId="2207450C" w:rsidR="00640C46" w:rsidRDefault="00640C46" w:rsidP="00BE5920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Control-5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51D4C983" w14:textId="156D5EBA" w:rsidR="00640C46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FD7D1B3" wp14:editId="4484D423">
                        <wp:extent cx="2311400" cy="1756410"/>
                        <wp:effectExtent l="0" t="0" r="0" b="0"/>
                        <wp:docPr id="36030448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030448" name=""/>
                                <pic:cNvPicPr/>
                              </pic:nvPicPr>
                              <pic:blipFill>
                                <a:blip r:embed="rId3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640C46" w14:paraId="46111DE6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6B437FFA" w14:textId="218B1156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17918E69" w14:textId="6F24CD3B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 face(s)</w:t>
                        </w:r>
                      </w:p>
                    </w:tc>
                  </w:tr>
                  <w:tr w:rsidR="00640C46" w14:paraId="5D7E318F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E5377E4" w14:textId="4D40207A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732B418A" w14:textId="302AC6E2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640C46" w14:paraId="0D904838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245CB2C" w14:textId="732F57CB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7A90516A" w14:textId="7A480393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19.4126</w:t>
                        </w:r>
                      </w:p>
                    </w:tc>
                  </w:tr>
                  <w:tr w:rsidR="00640C46" w14:paraId="39E3141F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571D0DF" w14:textId="5787BC35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A66EEC6" w14:textId="0D4C1A05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19.4126</w:t>
                        </w:r>
                      </w:p>
                    </w:tc>
                  </w:tr>
                </w:tbl>
                <w:p w14:paraId="19B4CC89" w14:textId="77777777" w:rsidR="00640C46" w:rsidRDefault="00640C46" w:rsidP="00BE5920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640C46" w14:paraId="44A0E5C0" w14:textId="77777777" w:rsidTr="00BE592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43891167" w14:textId="73418873" w:rsidR="00640C46" w:rsidRDefault="00640C46" w:rsidP="00BE5920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Control-7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7C6D720F" w14:textId="5FAA0772" w:rsidR="00640C46" w:rsidRDefault="00640C46" w:rsidP="00BE59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8EC7982" wp14:editId="06DC17AC">
                        <wp:extent cx="2311400" cy="1756410"/>
                        <wp:effectExtent l="0" t="0" r="0" b="0"/>
                        <wp:docPr id="771406221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1406221" name=""/>
                                <pic:cNvPicPr/>
                              </pic:nvPicPr>
                              <pic:blipFill>
                                <a:blip r:embed="rId3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756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640C46" w14:paraId="206E4F47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0DBD9AE5" w14:textId="5F40421D" w:rsidR="00640C46" w:rsidRPr="00BE6656" w:rsidRDefault="00640C46" w:rsidP="00BE5920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3DEBF6F8" w14:textId="3F35470D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  <w:tr w:rsidR="00640C46" w14:paraId="13E7FE77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621A1BC" w14:textId="4619E4CF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346884F" w14:textId="6A6BC146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640C46" w14:paraId="713DB57C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A091153" w14:textId="67684191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8EA57F9" w14:textId="25A84AB1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</w:t>
                        </w:r>
                      </w:p>
                    </w:tc>
                  </w:tr>
                  <w:tr w:rsidR="00640C46" w14:paraId="705E8CC5" w14:textId="77777777" w:rsidTr="00BE5920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D1A974F" w14:textId="764B5208" w:rsidR="00640C46" w:rsidRDefault="00640C46" w:rsidP="00BE5920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02B8373" w14:textId="4296EF79" w:rsidR="00640C46" w:rsidRDefault="00640C46" w:rsidP="00BE5920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2</w:t>
                        </w:r>
                      </w:p>
                    </w:tc>
                  </w:tr>
                </w:tbl>
                <w:p w14:paraId="42E41FB3" w14:textId="77777777" w:rsidR="00640C46" w:rsidRDefault="00640C46" w:rsidP="00BE592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DFE16EE" w14:textId="12119A31" w:rsidR="00A61A59" w:rsidRPr="00F077CB" w:rsidRDefault="00A61A59" w:rsidP="000A7C6B"/>
        </w:tc>
      </w:tr>
    </w:tbl>
    <w:p w14:paraId="215778E2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9E38735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33C54693" w14:textId="00403610" w:rsidR="002C53F9" w:rsidRDefault="00640C46" w:rsidP="000A7C6B">
            <w:pPr>
              <w:pStyle w:val="Heading1"/>
            </w:pPr>
            <w:bookmarkStart w:id="16" w:name="_Toc232074395"/>
            <w:r>
              <w:lastRenderedPageBreak/>
              <w:t>Sensor Details</w:t>
            </w:r>
            <w:bookmarkEnd w:id="16"/>
          </w:p>
          <w:p w14:paraId="7513F679" w14:textId="0F2F776A" w:rsidR="002C53F9" w:rsidRPr="00F077CB" w:rsidRDefault="00640C46" w:rsidP="000A7C6B">
            <w:r>
              <w:t>No Data</w:t>
            </w:r>
          </w:p>
        </w:tc>
      </w:tr>
    </w:tbl>
    <w:p w14:paraId="48C6AA7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7F9509A1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088733A9" w14:textId="75252A72" w:rsidR="005F5B79" w:rsidRDefault="00640C46" w:rsidP="000A7C6B">
            <w:pPr>
              <w:pStyle w:val="Heading1"/>
            </w:pPr>
            <w:bookmarkStart w:id="17" w:name="_Toc232074396"/>
            <w:r>
              <w:t>Resultant Forces</w:t>
            </w:r>
            <w:bookmarkEnd w:id="17"/>
          </w:p>
          <w:p w14:paraId="45D5A15A" w14:textId="2AF30A7F" w:rsidR="005F5B79" w:rsidRPr="000B04D4" w:rsidRDefault="00640C46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5DA841C7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F9BD40F" w14:textId="4C4297EF" w:rsidR="005F5B79" w:rsidRDefault="00640C46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8231F8A" w14:textId="6B20A30F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67DADAD" w14:textId="14035C52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E7C96B2" w14:textId="3CC50ACE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CAE0420" w14:textId="72A3B057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AE13B2E" w14:textId="2117286F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FEA6E3C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F0690E" w14:textId="31CB90D4" w:rsidR="005F5B79" w:rsidRPr="004D2956" w:rsidRDefault="00640C4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3FAF7EF" w14:textId="5E1C5622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E0647FE" w14:textId="5FF976C0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-0.000172734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204AFA4" w14:textId="6E3C56ED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6.1957e-05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8D314A6" w14:textId="0CB0E9DA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0.000415623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4CBF7B4" w14:textId="1076ED63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0.000454333</w:t>
                  </w:r>
                </w:p>
              </w:tc>
            </w:tr>
          </w:tbl>
          <w:p w14:paraId="0F93D655" w14:textId="1B121517" w:rsidR="005F5B79" w:rsidRPr="000B04D4" w:rsidRDefault="00640C46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8347403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9228F6" w14:textId="1F6BDAD1" w:rsidR="005F5B79" w:rsidRDefault="00640C46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33A340B" w14:textId="1A5F223B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AEB5932" w14:textId="085E2C33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1C9ACC8" w14:textId="49972062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0F6316C" w14:textId="37FF0723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FD2E1FE" w14:textId="2DA7D20D" w:rsidR="005F5B79" w:rsidRDefault="00640C46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2831FF99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F536D67" w14:textId="07B63455" w:rsidR="005F5B79" w:rsidRPr="004D2956" w:rsidRDefault="00640C46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E991236" w14:textId="4EB0F04C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5C7CF5" w14:textId="1FD25B0C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328697" w14:textId="45C21AAE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62228D" w14:textId="4DC19ADD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CD450F0" w14:textId="1A3205DB" w:rsidR="005F5B79" w:rsidRPr="004D2956" w:rsidRDefault="00640C46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21276687" w14:textId="77777777" w:rsidR="005F5B79" w:rsidRDefault="005F5B79" w:rsidP="000A7C6B"/>
        </w:tc>
      </w:tr>
      <w:tr w:rsidR="005F5B79" w14:paraId="070095E2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39F555C" w14:textId="77EA5651" w:rsidR="00C6072D" w:rsidRPr="000B04D4" w:rsidRDefault="00640C46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442D76A0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29A653D" w14:textId="7E310F0C" w:rsidR="00C6072D" w:rsidRDefault="00640C46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82AC58D" w14:textId="5BF06F54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BE99DBE" w14:textId="207A8DF6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C5574F7" w14:textId="512E008E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574F3C9" w14:textId="5B321CD0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2B92781" w14:textId="714E2669" w:rsidR="00C6072D" w:rsidRDefault="00640C46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7117184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F2CAE38" w14:textId="3B1B3021" w:rsidR="00C6072D" w:rsidRPr="004D2956" w:rsidRDefault="00640C4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2468DF" w14:textId="31EBD989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D7F446" w14:textId="18A4E066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0.0191854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AC30348" w14:textId="6CD839D9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-1.17231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61E9E7" w14:textId="2C882CD5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-0.143149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57096E" w14:textId="5E248E3E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1.18118</w:t>
                  </w:r>
                </w:p>
              </w:tc>
            </w:tr>
          </w:tbl>
          <w:p w14:paraId="033CA368" w14:textId="166043F1" w:rsidR="00C6072D" w:rsidRPr="000B04D4" w:rsidRDefault="00640C46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7E7B96CE" w14:textId="77777777" w:rsidTr="00C5579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8558713" w14:textId="5B6B1FBF" w:rsidR="00C6072D" w:rsidRDefault="00640C46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42BC9E3" w14:textId="0164DDDE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EECB5BF" w14:textId="071470A4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A0547A4" w14:textId="15139F32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79A1DBF" w14:textId="5B5D2C3F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E73E095" w14:textId="78B242D5" w:rsidR="00C6072D" w:rsidRDefault="00640C46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1CFB19F9" w14:textId="77777777" w:rsidTr="00C5579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556581" w14:textId="37ADD3E7" w:rsidR="00C6072D" w:rsidRPr="004D2956" w:rsidRDefault="00640C46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23EBB0" w14:textId="15A038CF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E15B95E" w14:textId="3631F6D4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60.2563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27543DC" w14:textId="2CCF0E44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2.99003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7B91A61" w14:textId="20774827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4.19899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335AB57" w14:textId="69BAE115" w:rsidR="00C6072D" w:rsidRPr="004D2956" w:rsidRDefault="00640C46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60.4763</w:t>
                  </w:r>
                </w:p>
              </w:tc>
            </w:tr>
          </w:tbl>
          <w:p w14:paraId="7073012A" w14:textId="4862BD3C" w:rsidR="005F5B79" w:rsidRDefault="005F5B79" w:rsidP="000A7C6B"/>
        </w:tc>
      </w:tr>
      <w:bookmarkEnd w:id="18"/>
      <w:bookmarkEnd w:id="19"/>
      <w:bookmarkEnd w:id="20"/>
    </w:tbl>
    <w:p w14:paraId="3C82A8B0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6B0B92F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CE0FDCE" w14:textId="701B7476" w:rsidR="0050542D" w:rsidRPr="00640C46" w:rsidRDefault="00640C46" w:rsidP="00640C46">
            <w:pPr>
              <w:pStyle w:val="Heading1"/>
            </w:pPr>
            <w:bookmarkStart w:id="21" w:name="_Toc232074397"/>
            <w:r>
              <w:t>Beams</w:t>
            </w:r>
            <w:bookmarkEnd w:id="21"/>
          </w:p>
          <w:p w14:paraId="157438B8" w14:textId="084E5366" w:rsidR="00EC2432" w:rsidRDefault="00640C46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64BD0318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9477EDF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422CAF0F" w14:textId="614BEC25" w:rsidR="00EC2432" w:rsidRDefault="00640C46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32074398"/>
            <w:r>
              <w:lastRenderedPageBreak/>
              <w:t>Study Results</w:t>
            </w:r>
            <w:bookmarkEnd w:id="25"/>
          </w:p>
          <w:p w14:paraId="2B3D9AB4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640C46" w14:paraId="32D463CC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B7F971F" w14:textId="6868858F" w:rsidR="00640C46" w:rsidRDefault="00640C46" w:rsidP="00640C4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8D56A4A" w14:textId="6DDFFE3D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E5B4D42" w14:textId="6104C1FA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1FAFB58B" w14:textId="279623BE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40C46" w14:paraId="62BFAFC5" w14:textId="77777777" w:rsidTr="00BE59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9055BD5" w14:textId="2271B35A" w:rsidR="00640C46" w:rsidRPr="004D2956" w:rsidRDefault="00640C46" w:rsidP="00640C4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A0C23B" w14:textId="61797544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558946C" w14:textId="77777777" w:rsidR="00640C4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7.653e+02N/m^2</w:t>
                  </w:r>
                </w:p>
                <w:p w14:paraId="1B48590E" w14:textId="0242C2D0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52815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8844032" w14:textId="77777777" w:rsidR="00640C4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1.060e+09N/m^2</w:t>
                  </w:r>
                </w:p>
                <w:p w14:paraId="418D3F3C" w14:textId="449F96F4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142136</w:t>
                  </w:r>
                </w:p>
              </w:tc>
            </w:tr>
            <w:tr w:rsidR="00640C46" w14:paraId="27DACB62" w14:textId="77777777" w:rsidTr="00BE59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EC703A3" w14:textId="02B298C9" w:rsidR="00640C46" w:rsidRDefault="00640C46" w:rsidP="00640C4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89C0780" wp14:editId="2CA14F22">
                        <wp:extent cx="6858000" cy="4299585"/>
                        <wp:effectExtent l="0" t="0" r="0" b="5715"/>
                        <wp:docPr id="1419979416" name="Picture 2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19979416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9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E373B5" w14:textId="297CE8A5" w:rsidR="00640C46" w:rsidRPr="004D2956" w:rsidRDefault="00640C46" w:rsidP="00640C4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1-Stress-Stress1</w:t>
                  </w:r>
                </w:p>
              </w:tc>
            </w:tr>
          </w:tbl>
          <w:p w14:paraId="5A3FE012" w14:textId="77777777" w:rsidR="00640C46" w:rsidRDefault="00640C4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125"/>
              <w:gridCol w:w="2478"/>
            </w:tblGrid>
            <w:tr w:rsidR="00640C46" w14:paraId="7FABF55A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6F298E5" w14:textId="6A2EE52B" w:rsidR="00640C46" w:rsidRDefault="00640C46" w:rsidP="00640C4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E078AF" w14:textId="297891C5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582B633" w14:textId="03E4B3E2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294C08E" w14:textId="562BEFE1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40C46" w14:paraId="6BD1B053" w14:textId="77777777" w:rsidTr="00BE59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2F081DF" w14:textId="4F34800A" w:rsidR="00640C46" w:rsidRPr="004D2956" w:rsidRDefault="00640C46" w:rsidP="00640C4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FB30B5F" w14:textId="028BD0E9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A0FC8DE" w14:textId="77777777" w:rsidR="00640C4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9.788e-06mm</w:t>
                  </w:r>
                </w:p>
                <w:p w14:paraId="72C820AA" w14:textId="4A99E475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451168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8CA7F09" w14:textId="77777777" w:rsidR="00640C4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8.300e+00mm</w:t>
                  </w:r>
                </w:p>
                <w:p w14:paraId="029A12D9" w14:textId="0B78798E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48162</w:t>
                  </w:r>
                </w:p>
              </w:tc>
            </w:tr>
            <w:tr w:rsidR="00640C46" w14:paraId="181AE6A6" w14:textId="77777777" w:rsidTr="00BE59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664169" w14:textId="73E0FA0D" w:rsidR="00640C46" w:rsidRDefault="00640C46" w:rsidP="00640C4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8E5CD18" wp14:editId="04C12269">
                        <wp:extent cx="6858000" cy="4299585"/>
                        <wp:effectExtent l="0" t="0" r="0" b="5715"/>
                        <wp:docPr id="145261547" name="Picture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261547" name=""/>
                                <pic:cNvPicPr/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9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E84137" w14:textId="5D3AA439" w:rsidR="00640C46" w:rsidRPr="004D2956" w:rsidRDefault="00640C46" w:rsidP="00640C4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1-Displacement-Displacement1</w:t>
                  </w:r>
                </w:p>
              </w:tc>
            </w:tr>
          </w:tbl>
          <w:p w14:paraId="51C98C79" w14:textId="77777777" w:rsidR="00640C46" w:rsidRDefault="00640C4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640C46" w14:paraId="5D4E5D27" w14:textId="77777777" w:rsidTr="00BE592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817949C" w14:textId="7DA67BD2" w:rsidR="00640C46" w:rsidRDefault="00640C46" w:rsidP="00640C46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ACF8F6" w14:textId="6A3257CB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5D802D5" w14:textId="5E39055D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AF17CD2" w14:textId="408CCB5C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40C46" w14:paraId="7A45EFC5" w14:textId="77777777" w:rsidTr="00BE592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2588B58" w14:textId="7DEA6FCD" w:rsidR="00640C46" w:rsidRPr="004D2956" w:rsidRDefault="00640C46" w:rsidP="00640C4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9E67135" w14:textId="386B4875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861726" w14:textId="77777777" w:rsidR="00640C4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2.448e-09</w:t>
                  </w:r>
                </w:p>
                <w:p w14:paraId="5891C79C" w14:textId="4932B364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23175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755A22" w14:textId="77777777" w:rsidR="00640C4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1.622e-03</w:t>
                  </w:r>
                </w:p>
                <w:p w14:paraId="6BA37ED7" w14:textId="470F8E03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69330</w:t>
                  </w:r>
                </w:p>
              </w:tc>
            </w:tr>
            <w:tr w:rsidR="00640C46" w14:paraId="25CA6D92" w14:textId="77777777" w:rsidTr="00BE5920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80C4788" w14:textId="41E7FC8A" w:rsidR="00640C46" w:rsidRDefault="00640C46" w:rsidP="00640C4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BD00C7A" wp14:editId="06995EBD">
                        <wp:extent cx="6858000" cy="4299585"/>
                        <wp:effectExtent l="0" t="0" r="0" b="5715"/>
                        <wp:docPr id="299470161" name="Picture 3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9470161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9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A212D0F" w14:textId="1C2F3B0F" w:rsidR="00640C46" w:rsidRPr="004D2956" w:rsidRDefault="00640C46" w:rsidP="00640C4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1-Strain-Strain1</w:t>
                  </w:r>
                </w:p>
              </w:tc>
            </w:tr>
          </w:tbl>
          <w:p w14:paraId="71E2A10B" w14:textId="77777777" w:rsidR="00640C46" w:rsidRDefault="00640C46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399"/>
              <w:gridCol w:w="7139"/>
            </w:tblGrid>
            <w:tr w:rsidR="00640C46" w14:paraId="60B36F75" w14:textId="77777777" w:rsidTr="00640C4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01730E" w14:textId="2F986B75" w:rsidR="00640C46" w:rsidRDefault="00640C46" w:rsidP="00640C46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02924D" w14:textId="79367E91" w:rsidR="00640C46" w:rsidRDefault="00640C46" w:rsidP="00640C4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640C46" w14:paraId="54471E95" w14:textId="77777777" w:rsidTr="00DB27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EC7D363" w14:textId="06739248" w:rsidR="00640C46" w:rsidRPr="004D2956" w:rsidRDefault="00640C46" w:rsidP="00640C46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Displacement1{1}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D227A0" w14:textId="17649827" w:rsidR="00640C46" w:rsidRPr="004D2956" w:rsidRDefault="00640C46" w:rsidP="00640C4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640C46" w14:paraId="0A68CDE3" w14:textId="77777777" w:rsidTr="00640C4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6D24E7" w14:textId="14861AF0" w:rsidR="00640C46" w:rsidRDefault="00640C46" w:rsidP="00640C46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77C43037" wp14:editId="597A18AF">
                        <wp:extent cx="6858000" cy="4299585"/>
                        <wp:effectExtent l="0" t="0" r="0" b="5715"/>
                        <wp:docPr id="518425760" name="Picture 3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8425760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4299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2D858A" w14:textId="145EB488" w:rsidR="00640C46" w:rsidRPr="004D2956" w:rsidRDefault="00640C46" w:rsidP="00640C46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P000014110FLR-Static 1-Displacement-Displacement1{1}</w:t>
                  </w:r>
                </w:p>
              </w:tc>
            </w:tr>
          </w:tbl>
          <w:p w14:paraId="0C0ADBDE" w14:textId="77777777" w:rsidR="00640C46" w:rsidRPr="000B04D4" w:rsidRDefault="00640C46" w:rsidP="000A7C6B"/>
          <w:bookmarkEnd w:id="22"/>
          <w:bookmarkEnd w:id="23"/>
          <w:bookmarkEnd w:id="24"/>
          <w:p w14:paraId="04862509" w14:textId="3DEF0EF7" w:rsidR="00EC2432" w:rsidRDefault="00EC2432" w:rsidP="000A7C6B"/>
        </w:tc>
      </w:tr>
    </w:tbl>
    <w:p w14:paraId="36DAF81F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290970CB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86BC24B" w14:textId="0D5E9E33" w:rsidR="000B1701" w:rsidRPr="00640C46" w:rsidRDefault="00640C46" w:rsidP="00640C46">
            <w:pPr>
              <w:pStyle w:val="Heading1"/>
              <w:rPr>
                <w:lang w:val="fr-FR"/>
              </w:rPr>
            </w:pPr>
            <w:bookmarkStart w:id="26" w:name="_Toc232074399"/>
            <w:r>
              <w:rPr>
                <w:lang w:val="fr-FR"/>
              </w:rPr>
              <w:t>Conclusion</w:t>
            </w:r>
            <w:bookmarkEnd w:id="26"/>
          </w:p>
        </w:tc>
      </w:tr>
    </w:tbl>
    <w:p w14:paraId="6A38E267" w14:textId="77777777" w:rsidR="00112287" w:rsidRDefault="0011228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112287" w14:paraId="56D465F0" w14:textId="77777777" w:rsidTr="000A7C6B">
        <w:tc>
          <w:tcPr>
            <w:tcW w:w="11016" w:type="dxa"/>
          </w:tcPr>
          <w:p w14:paraId="25E4D537" w14:textId="5150678B" w:rsidR="00112287" w:rsidRDefault="00640C46" w:rsidP="00640C46">
            <w:pPr>
              <w:pStyle w:val="Heading1"/>
            </w:pPr>
            <w:bookmarkStart w:id="27" w:name="_Toc232074400"/>
            <w:r>
              <w:t>Appendix</w:t>
            </w:r>
            <w:bookmarkEnd w:id="27"/>
          </w:p>
        </w:tc>
      </w:tr>
    </w:tbl>
    <w:p w14:paraId="54248B45" w14:textId="01CBFBA3" w:rsidR="00AC3438" w:rsidRPr="00AC3438" w:rsidRDefault="00AC3438" w:rsidP="00FE0924"/>
    <w:sectPr w:rsidR="00AC3438" w:rsidRPr="00AC3438" w:rsidSect="00640C46">
      <w:footerReference w:type="default" r:id="rId39"/>
      <w:footerReference w:type="first" r:id="rId4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A509" w14:textId="77777777" w:rsidR="006635F9" w:rsidRDefault="006635F9" w:rsidP="00F25CD7">
      <w:pPr>
        <w:spacing w:after="0" w:line="240" w:lineRule="auto"/>
      </w:pPr>
      <w:r>
        <w:separator/>
      </w:r>
    </w:p>
  </w:endnote>
  <w:endnote w:type="continuationSeparator" w:id="0">
    <w:p w14:paraId="24E487E2" w14:textId="77777777" w:rsidR="006635F9" w:rsidRDefault="006635F9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DC4D2F" w14:paraId="109AEFD8" w14:textId="77777777" w:rsidTr="003E1AE9">
      <w:tc>
        <w:tcPr>
          <w:tcW w:w="867" w:type="pct"/>
        </w:tcPr>
        <w:p w14:paraId="57AF0467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EE7E6FE" wp14:editId="31957EA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048B829" w14:textId="35C97616" w:rsidR="00DC4D2F" w:rsidRDefault="00640C46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30CDE772" w14:textId="54A06D66" w:rsidR="00DC4D2F" w:rsidRDefault="00640C46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0" w:type="auto"/>
          <w:vAlign w:val="bottom"/>
        </w:tcPr>
        <w:p w14:paraId="6634BF47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2EFFE46" w14:textId="77777777" w:rsidR="00DC4D2F" w:rsidRPr="00BF0BC4" w:rsidRDefault="00DC4D2F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4B2568AE" w14:textId="77777777" w:rsidTr="00BF0BC4">
      <w:tc>
        <w:tcPr>
          <w:tcW w:w="1908" w:type="dxa"/>
        </w:tcPr>
        <w:p w14:paraId="427E66C8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F27D6F4" wp14:editId="466E4122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0639D5A2" w14:textId="03854764" w:rsidR="00DC4D2F" w:rsidRDefault="00640C46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DC4D2F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73C56C8F" w14:textId="32833FAA" w:rsidR="00DC4D2F" w:rsidRDefault="00640C46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P000014110FLR</w:t>
          </w:r>
        </w:p>
      </w:tc>
      <w:tc>
        <w:tcPr>
          <w:tcW w:w="360" w:type="dxa"/>
          <w:vAlign w:val="bottom"/>
        </w:tcPr>
        <w:p w14:paraId="77E29970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C379D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52DB2F3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BB4D" w14:textId="77777777" w:rsidR="006635F9" w:rsidRDefault="006635F9" w:rsidP="00F25CD7">
      <w:pPr>
        <w:spacing w:after="0" w:line="240" w:lineRule="auto"/>
      </w:pPr>
      <w:r>
        <w:separator/>
      </w:r>
    </w:p>
  </w:footnote>
  <w:footnote w:type="continuationSeparator" w:id="0">
    <w:p w14:paraId="0C24D5C7" w14:textId="77777777" w:rsidR="006635F9" w:rsidRDefault="006635F9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46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2AD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0C46"/>
    <w:rsid w:val="006447E4"/>
    <w:rsid w:val="00644D66"/>
    <w:rsid w:val="006514AC"/>
    <w:rsid w:val="006518B5"/>
    <w:rsid w:val="00657E37"/>
    <w:rsid w:val="006603F7"/>
    <w:rsid w:val="006631C4"/>
    <w:rsid w:val="006635F9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83A7A"/>
  <w15:docId w15:val="{B8A650BC-CA96-49C3-B267-186A3796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footer" Target="footer1.xml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6AAC7-2917-4F5C-B83C-F13ED3BB55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0</TotalTime>
  <Pages>32</Pages>
  <Words>3588</Words>
  <Characters>20457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PDMDesktop</dc:creator>
  <cp:lastModifiedBy>PDMDesktop</cp:lastModifiedBy>
  <cp:revision>1</cp:revision>
  <dcterms:created xsi:type="dcterms:W3CDTF">2026-06-11T11:38:00Z</dcterms:created>
  <dcterms:modified xsi:type="dcterms:W3CDTF">2026-06-11T11:46:00Z</dcterms:modified>
</cp:coreProperties>
</file>