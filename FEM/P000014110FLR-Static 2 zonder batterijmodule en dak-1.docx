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675BC3E9" w14:textId="77777777" w:rsidTr="00A43A5B">
        <w:trPr>
          <w:cantSplit/>
          <w:trHeight w:val="4488"/>
        </w:trPr>
        <w:tc>
          <w:tcPr>
            <w:tcW w:w="6285" w:type="dxa"/>
          </w:tcPr>
          <w:p w14:paraId="50C44E52" w14:textId="3DD5CFF6" w:rsidR="00F448BC" w:rsidRDefault="001F715D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97DCDE" wp14:editId="3DBD67C0">
                  <wp:extent cx="3853815" cy="2454275"/>
                  <wp:effectExtent l="0" t="0" r="0" b="3175"/>
                  <wp:docPr id="87765102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5102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C7505A6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15FD6DF1" w14:textId="7009DF9C" w:rsidR="00B77317" w:rsidRPr="00CD1539" w:rsidRDefault="001F715D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P000014110FLR</w:t>
                  </w:r>
                </w:p>
                <w:p w14:paraId="366F7B56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6DDB6257" w14:textId="7DD57C49" w:rsidR="00B77317" w:rsidRPr="00CD1539" w:rsidRDefault="001F715D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June 9,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1458841E" w14:textId="41D674FE" w:rsidR="00B77317" w:rsidRPr="00CD1539" w:rsidRDefault="001F715D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2 zonder batterijmodule en dak</w:t>
                  </w:r>
                </w:p>
                <w:p w14:paraId="22D12494" w14:textId="74699114" w:rsidR="00B77317" w:rsidRPr="006A441F" w:rsidRDefault="001F715D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10711238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4066A0E0" w14:textId="5176DA48" w:rsidR="00B77317" w:rsidRDefault="001F715D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5F1DBB57" w14:textId="6AE1D2CC" w:rsidR="001F715D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1893370" w:history="1">
                        <w:r w:rsidR="001F715D" w:rsidRPr="004710E1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1F715D">
                          <w:rPr>
                            <w:noProof/>
                            <w:webHidden/>
                          </w:rPr>
                          <w:tab/>
                        </w:r>
                        <w:r w:rsidR="001F715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F715D">
                          <w:rPr>
                            <w:noProof/>
                            <w:webHidden/>
                          </w:rPr>
                          <w:instrText xml:space="preserve"> PAGEREF _Toc231893370 \h </w:instrText>
                        </w:r>
                        <w:r w:rsidR="001F715D">
                          <w:rPr>
                            <w:noProof/>
                            <w:webHidden/>
                          </w:rPr>
                        </w:r>
                        <w:r w:rsidR="001F715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F715D">
                          <w:rPr>
                            <w:noProof/>
                            <w:webHidden/>
                          </w:rPr>
                          <w:t>1</w:t>
                        </w:r>
                        <w:r w:rsidR="001F715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2A8DC43" w14:textId="42893F77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71" w:history="1">
                        <w:r w:rsidRPr="004710E1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_Toc231893371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16C024" w14:textId="15AE0BA1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72" w:history="1">
                        <w:r w:rsidRPr="004710E1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_Toc231893372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AD6220F" w14:textId="26BE6A02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73" w:history="1">
                        <w:r w:rsidRPr="004710E1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_Toc231893373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3E57264" w14:textId="7725A1CB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74" w:history="1">
                        <w:r w:rsidRPr="004710E1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_Toc231893374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462311B" w14:textId="6032F929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75" w:history="1">
                        <w:r w:rsidRPr="004710E1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_Toc231893375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602BD4A" w14:textId="34783B24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76" w:history="1">
                        <w:r w:rsidRPr="004710E1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_Toc231893376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24899D" w14:textId="1FF72DAF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77" w:history="1">
                        <w:r w:rsidRPr="004710E1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_Toc231893377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EC01BAF" w14:textId="6B7206F0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78" w:history="1">
                        <w:r w:rsidRPr="004710E1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AF2E5A4" w14:textId="44E9060F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79" w:history="1">
                        <w:r w:rsidRPr="004710E1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360689F" w14:textId="4B82957F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80" w:history="1">
                        <w:r w:rsidRPr="004710E1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49A5D66" w14:textId="0B67BD02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81" w:history="1">
                        <w:r w:rsidRPr="004710E1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0FDF063" w14:textId="6ADB40C9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82" w:history="1">
                        <w:r w:rsidRPr="004710E1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8FBFA1A" w14:textId="60F90AE8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83" w:history="1">
                        <w:r w:rsidRPr="004710E1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5B6A643" w14:textId="0443A559" w:rsidR="001F715D" w:rsidRDefault="001F71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384" w:history="1">
                        <w:r w:rsidRPr="004710E1">
                          <w:rPr>
                            <w:rStyle w:val="Hyperlink"/>
                            <w:noProof/>
                            <w:lang w:val="fr-FR"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_Toc231893384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C36769C" w14:textId="5B154AFB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CD4B620" w14:textId="77777777" w:rsidR="00F448BC" w:rsidRDefault="00F448BC" w:rsidP="00A5373F"/>
        </w:tc>
      </w:tr>
      <w:tr w:rsidR="00F448BC" w14:paraId="6808D036" w14:textId="77777777" w:rsidTr="00BE081A">
        <w:trPr>
          <w:cantSplit/>
          <w:trHeight w:val="3924"/>
        </w:trPr>
        <w:tc>
          <w:tcPr>
            <w:tcW w:w="6285" w:type="dxa"/>
          </w:tcPr>
          <w:p w14:paraId="4677BD20" w14:textId="4E869D18" w:rsidR="00C27B5D" w:rsidRDefault="001F715D" w:rsidP="00C27B5D">
            <w:pPr>
              <w:pStyle w:val="Heading1"/>
            </w:pPr>
            <w:bookmarkStart w:id="0" w:name="_Toc231893370"/>
            <w:r>
              <w:t>Description</w:t>
            </w:r>
            <w:bookmarkEnd w:id="0"/>
          </w:p>
          <w:p w14:paraId="7A9F5BA6" w14:textId="1011B290" w:rsidR="00F448BC" w:rsidRPr="00E65D6E" w:rsidRDefault="001F715D" w:rsidP="00FF408C">
            <w:r>
              <w:t>No Data</w:t>
            </w:r>
          </w:p>
        </w:tc>
        <w:tc>
          <w:tcPr>
            <w:tcW w:w="4713" w:type="dxa"/>
            <w:vMerge/>
          </w:tcPr>
          <w:p w14:paraId="4E8BE624" w14:textId="77777777" w:rsidR="00F448BC" w:rsidRPr="00A33AA4" w:rsidRDefault="00F448BC" w:rsidP="00840CC7">
            <w:pPr>
              <w:pStyle w:val="TOC3"/>
            </w:pPr>
          </w:p>
        </w:tc>
      </w:tr>
    </w:tbl>
    <w:p w14:paraId="35289F5B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27D273F0" w14:textId="77777777" w:rsidTr="00DD03CF">
        <w:tc>
          <w:tcPr>
            <w:tcW w:w="11016" w:type="dxa"/>
          </w:tcPr>
          <w:p w14:paraId="72762392" w14:textId="079D5966" w:rsidR="00343025" w:rsidRDefault="001F715D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31893371"/>
            <w:r>
              <w:lastRenderedPageBreak/>
              <w:t>Assumptions</w:t>
            </w:r>
            <w:bookmarkEnd w:id="4"/>
          </w:p>
          <w:p w14:paraId="393F9D1D" w14:textId="77777777" w:rsidR="00E1211B" w:rsidRDefault="00E1211B" w:rsidP="00343025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92"/>
              <w:gridCol w:w="5393"/>
            </w:tblGrid>
            <w:tr w:rsidR="00221495" w14:paraId="2B246B53" w14:textId="77777777" w:rsidTr="00DD03CF">
              <w:tc>
                <w:tcPr>
                  <w:tcW w:w="5392" w:type="dxa"/>
                  <w:vAlign w:val="center"/>
                </w:tcPr>
                <w:p w14:paraId="587B2BCA" w14:textId="75E22ABA" w:rsidR="00221495" w:rsidRDefault="001F715D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08E0574" wp14:editId="215B118F">
                        <wp:extent cx="3286760" cy="2629535"/>
                        <wp:effectExtent l="0" t="0" r="8890" b="0"/>
                        <wp:docPr id="1144720032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44720032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6760" cy="2629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4BBE73" w14:textId="6D0A5D5F" w:rsidR="00221495" w:rsidRDefault="001F715D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Original Model</w:t>
                  </w:r>
                </w:p>
              </w:tc>
              <w:tc>
                <w:tcPr>
                  <w:tcW w:w="5393" w:type="dxa"/>
                  <w:vAlign w:val="center"/>
                </w:tcPr>
                <w:p w14:paraId="5CD601FD" w14:textId="77152F53" w:rsidR="00221495" w:rsidRDefault="001F715D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2C56BFB" wp14:editId="4206FE6A">
                        <wp:extent cx="3287395" cy="2093595"/>
                        <wp:effectExtent l="0" t="0" r="8255" b="1905"/>
                        <wp:docPr id="51473458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473458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7395" cy="20935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173A4D" w14:textId="25E0ADE2" w:rsidR="00221495" w:rsidRDefault="001F715D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Model Analyzed</w:t>
                  </w:r>
                </w:p>
              </w:tc>
            </w:tr>
          </w:tbl>
          <w:p w14:paraId="60152FAA" w14:textId="65C47B90" w:rsidR="00A96F2C" w:rsidRDefault="00A96F2C" w:rsidP="00A96F2C"/>
        </w:tc>
      </w:tr>
    </w:tbl>
    <w:p w14:paraId="4FB6763C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5FC38C14" w14:textId="77777777" w:rsidTr="00ED5A01">
        <w:tc>
          <w:tcPr>
            <w:tcW w:w="11016" w:type="dxa"/>
          </w:tcPr>
          <w:p w14:paraId="25E2B08B" w14:textId="51210EA1" w:rsidR="00FF408C" w:rsidRDefault="001F715D" w:rsidP="00FF408C">
            <w:pPr>
              <w:pStyle w:val="Heading1"/>
            </w:pPr>
            <w:bookmarkStart w:id="5" w:name="_Toc231893372"/>
            <w:r>
              <w:lastRenderedPageBreak/>
              <w:t>Model Information</w:t>
            </w:r>
            <w:bookmarkEnd w:id="5"/>
          </w:p>
          <w:p w14:paraId="049B88AF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22B72AAA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2A95D1FF" w14:textId="77777777" w:rsidTr="00077EA0">
                    <w:tc>
                      <w:tcPr>
                        <w:tcW w:w="8640" w:type="dxa"/>
                      </w:tcPr>
                      <w:p w14:paraId="5DD7604A" w14:textId="14302073" w:rsidR="00077EA0" w:rsidRDefault="001F715D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15598A16" wp14:editId="6E5B5D4D">
                              <wp:extent cx="5349240" cy="4279265"/>
                              <wp:effectExtent l="0" t="0" r="3810" b="6985"/>
                              <wp:docPr id="1213290777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13290777" name="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42792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0A5F8AE" w14:textId="7CAACE8C" w:rsidR="00C16188" w:rsidRDefault="001F715D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</w:t>
                  </w:r>
                </w:p>
                <w:p w14:paraId="0A420B46" w14:textId="2DCAF6F1" w:rsidR="00C16188" w:rsidRDefault="001F715D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74DE7DA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EC7201" w14:textId="146F2730" w:rsidR="00C16188" w:rsidRPr="0044448A" w:rsidRDefault="001F715D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570F0B39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6887CF1" w14:textId="19C270A3" w:rsidR="00C16188" w:rsidRDefault="001F715D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D2DDF6D" w14:textId="55559314" w:rsidR="00C16188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3E12314" w14:textId="250DB9FE" w:rsidR="00C16188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0B7EDF" w14:textId="4669099A" w:rsidR="00C16188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1F715D" w14:paraId="195413BC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1B2566" w14:textId="10AF9288" w:rsidR="001F715D" w:rsidRDefault="001F715D" w:rsidP="003A006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Fillet11</w:t>
                  </w:r>
                </w:p>
                <w:p w14:paraId="6A769DDB" w14:textId="635E7F0D" w:rsidR="001F715D" w:rsidRPr="0044448A" w:rsidRDefault="001F715D" w:rsidP="003A006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B3D018C" wp14:editId="68488AF0">
                        <wp:extent cx="1562735" cy="1250315"/>
                        <wp:effectExtent l="0" t="0" r="0" b="6985"/>
                        <wp:docPr id="1390540998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0540998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392D8A9" w14:textId="06333140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BCE532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Mass:12.3782 kg</w:t>
                  </w:r>
                </w:p>
                <w:p w14:paraId="73043B7B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Volume:0.00157523 m^3</w:t>
                  </w:r>
                </w:p>
                <w:p w14:paraId="11147322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621413B2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Weight:121.306 N</w:t>
                  </w:r>
                </w:p>
                <w:p w14:paraId="138EC023" w14:textId="589187D0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64CE88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2025\P000008405FLR.SLDPRT</w:t>
                  </w:r>
                </w:p>
                <w:p w14:paraId="666DB20A" w14:textId="51542806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9 07:22:34 2025</w:t>
                  </w:r>
                </w:p>
              </w:tc>
            </w:tr>
            <w:tr w:rsidR="001F715D" w14:paraId="764D9094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85CE91" w14:textId="57DEDC8B" w:rsidR="001F715D" w:rsidRDefault="001F715D" w:rsidP="003A006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Fillet11</w:t>
                  </w:r>
                </w:p>
                <w:p w14:paraId="2D525E27" w14:textId="2FD70779" w:rsidR="001F715D" w:rsidRPr="0044448A" w:rsidRDefault="001F715D" w:rsidP="003A006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7467C4E" wp14:editId="0DBEB593">
                        <wp:extent cx="1562735" cy="1250315"/>
                        <wp:effectExtent l="0" t="0" r="0" b="6985"/>
                        <wp:docPr id="289475083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9475083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BF2D0F7" w14:textId="213FFF07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ED3A6A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Mass:12.3782 kg</w:t>
                  </w:r>
                </w:p>
                <w:p w14:paraId="198EC425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Volume:0.00157523 m^3</w:t>
                  </w:r>
                </w:p>
                <w:p w14:paraId="5A129011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18A646DB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Weight:121.306 N</w:t>
                  </w:r>
                </w:p>
                <w:p w14:paraId="3D47628E" w14:textId="152DC9E0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E074BF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2025\P000008405FLR.SLDPRT</w:t>
                  </w:r>
                </w:p>
                <w:p w14:paraId="769CBEB8" w14:textId="36EBA8EA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9 07:22:34 2025</w:t>
                  </w:r>
                </w:p>
              </w:tc>
            </w:tr>
            <w:tr w:rsidR="001F715D" w14:paraId="1C414626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B061CC" w14:textId="4CEB7D5D" w:rsidR="001F715D" w:rsidRDefault="001F715D" w:rsidP="003A006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&lt;P000003232&gt;-&lt;Fillet11&gt;</w:t>
                  </w:r>
                </w:p>
                <w:p w14:paraId="41A49578" w14:textId="09BBF792" w:rsidR="001F715D" w:rsidRPr="0044448A" w:rsidRDefault="001F715D" w:rsidP="003A006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206E592" w14:textId="72AFE11A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652A51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Mass:12.3783 kg</w:t>
                  </w:r>
                </w:p>
                <w:p w14:paraId="3C73A203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Volume:0.00157524 m^3</w:t>
                  </w:r>
                </w:p>
                <w:p w14:paraId="1CD0BD34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Density:7,858.04 kg/m^3</w:t>
                  </w:r>
                </w:p>
                <w:p w14:paraId="3C184287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Weight:121.307 N</w:t>
                  </w:r>
                </w:p>
                <w:p w14:paraId="3DA20F18" w14:textId="0EF730D0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DC44EE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 xml:space="preserve">G:\03_Projects_Business_Dev\00056 e-PU10 V1\04_Engineering\05) Mechanical stress analysis\Floor okt 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2025\P000008411FLR.sldprt</w:t>
                  </w:r>
                </w:p>
                <w:p w14:paraId="0D29EBA1" w14:textId="7B4D5D3C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13 12:59:26 2025</w:t>
                  </w:r>
                </w:p>
              </w:tc>
            </w:tr>
            <w:tr w:rsidR="001F715D" w14:paraId="4AACD9E8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F2CDE4C" w14:textId="701BD0F0" w:rsidR="001F715D" w:rsidRDefault="001F715D" w:rsidP="003A006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&lt;P000003232&gt;-&lt;Fillet11&gt;</w:t>
                  </w:r>
                </w:p>
                <w:p w14:paraId="4758CFD1" w14:textId="61FED3E3" w:rsidR="001F715D" w:rsidRPr="0044448A" w:rsidRDefault="001F715D" w:rsidP="003A006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5296655" w14:textId="7AC2C971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72094C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Mass:12.3783 kg</w:t>
                  </w:r>
                </w:p>
                <w:p w14:paraId="1D0B31BA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Volume:0.00157524 m^3</w:t>
                  </w:r>
                </w:p>
                <w:p w14:paraId="1E3E41EA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Density:7,858.04 kg/m^3</w:t>
                  </w:r>
                </w:p>
                <w:p w14:paraId="47A615C0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Weight:121.307 N</w:t>
                  </w:r>
                </w:p>
                <w:p w14:paraId="1047A9D1" w14:textId="55736993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1AA4C9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2025\P000008411FLR.sldprt</w:t>
                  </w:r>
                </w:p>
                <w:p w14:paraId="284A6FB9" w14:textId="7E307EB2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13 12:59:26 2025</w:t>
                  </w:r>
                </w:p>
              </w:tc>
            </w:tr>
            <w:tr w:rsidR="001F715D" w14:paraId="22BC8645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3080FB" w14:textId="619002DC" w:rsidR="001F715D" w:rsidRDefault="001F715D" w:rsidP="003A006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33D10602" w14:textId="352B8572" w:rsidR="001F715D" w:rsidRPr="0044448A" w:rsidRDefault="001F715D" w:rsidP="003A006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1AB3B75" wp14:editId="240C7A5B">
                        <wp:extent cx="1562735" cy="1250315"/>
                        <wp:effectExtent l="0" t="0" r="0" b="6985"/>
                        <wp:docPr id="1501591666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1591666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4E058FC" w14:textId="326BDD7C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8808541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772F97CD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553A1C27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6B59525D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5DC2A8B7" w14:textId="3156D5EA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FA605B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C:\Users\pdmdesktop\AppData\Local\Temp\swx82224\VC~~\P000014110FLR\Part1^P000014110FLR.sldprt</w:t>
                  </w:r>
                </w:p>
                <w:p w14:paraId="0FCF6759" w14:textId="204F24DB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9 10:21:55 2026</w:t>
                  </w:r>
                </w:p>
              </w:tc>
            </w:tr>
            <w:tr w:rsidR="001F715D" w14:paraId="58908473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577BCBD" w14:textId="47567A5C" w:rsidR="001F715D" w:rsidRDefault="001F715D" w:rsidP="003A006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4D9076ED" w14:textId="309EA093" w:rsidR="001F715D" w:rsidRPr="0044448A" w:rsidRDefault="001F715D" w:rsidP="003A006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082E6A4" wp14:editId="35B60C8E">
                        <wp:extent cx="1562735" cy="1250315"/>
                        <wp:effectExtent l="0" t="0" r="0" b="6985"/>
                        <wp:docPr id="118322544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322544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2F3AE3" w14:textId="47D7098E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58E49B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12C39CCF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034D792D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64CF8277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40F2F9AC" w14:textId="4E2E646D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5CB3697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C:\Users\pdmdesktop\AppData\Local\Temp\swx82224\VC~~\P000014110FLR\Part1^P000014110FLR.sldprt</w:t>
                  </w:r>
                </w:p>
                <w:p w14:paraId="446101D8" w14:textId="2FF9EB97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9 10:21:55 2026</w:t>
                  </w:r>
                </w:p>
              </w:tc>
            </w:tr>
            <w:tr w:rsidR="001F715D" w14:paraId="240FEA36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360678" w14:textId="28991426" w:rsidR="001F715D" w:rsidRDefault="001F715D" w:rsidP="003A006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22A30981" w14:textId="1A9C2D04" w:rsidR="001F715D" w:rsidRPr="0044448A" w:rsidRDefault="001F715D" w:rsidP="003A006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477A1E1" wp14:editId="53B0839D">
                        <wp:extent cx="1562735" cy="1250315"/>
                        <wp:effectExtent l="0" t="0" r="0" b="6985"/>
                        <wp:docPr id="550140014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0140014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3B06085" w14:textId="7F7355E3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F1AA8DB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754193C2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5B984291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95E7618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0073B32D" w14:textId="7B3E8AC4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0D3B404" w14:textId="77777777" w:rsidR="001F715D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C:\Users\pdmdesktop\AppData\Local\Temp\swx82224\VC~~\P000014110FLR\Part1^P000014110FLR.sldprt</w:t>
                  </w:r>
                </w:p>
                <w:p w14:paraId="71AD6531" w14:textId="24ADC3E3" w:rsidR="001F715D" w:rsidRPr="0044448A" w:rsidRDefault="001F715D" w:rsidP="003A00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9 10:21:55 2026</w:t>
                  </w:r>
                </w:p>
              </w:tc>
            </w:tr>
            <w:tr w:rsidR="00C16188" w14:paraId="2E5E98B7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72E7E38" w14:textId="4165FCAD" w:rsidR="00C16188" w:rsidRDefault="001F715D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4DAD157E" w14:textId="7E60E38C" w:rsidR="004B3022" w:rsidRPr="0044448A" w:rsidRDefault="001F715D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6065B5C" wp14:editId="494ABFE5">
                        <wp:extent cx="1562735" cy="1250315"/>
                        <wp:effectExtent l="0" t="0" r="0" b="6985"/>
                        <wp:docPr id="110178375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178375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41E5307" w14:textId="5FA953AA" w:rsidR="00C16188" w:rsidRPr="0044448A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C42F209" w14:textId="77777777" w:rsidR="001F715D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1D6BD7C5" w14:textId="77777777" w:rsidR="001F715D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617AF68D" w14:textId="77777777" w:rsidR="001F715D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5DBB6202" w14:textId="77777777" w:rsidR="001F715D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1A63D543" w14:textId="45515F22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57799BA" w14:textId="77777777" w:rsidR="001F715D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C:\Users\pdmdesktop\AppData\Local\Temp\swx82224\VC~~\P000014110FLR\Part1^P000014110FLR.sldprt</w:t>
                  </w:r>
                </w:p>
                <w:p w14:paraId="02F93B24" w14:textId="4851342F" w:rsidR="00C16188" w:rsidRPr="0044448A" w:rsidRDefault="001F71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9 10:21:55 2026</w:t>
                  </w:r>
                </w:p>
              </w:tc>
            </w:tr>
          </w:tbl>
          <w:p w14:paraId="23E693DF" w14:textId="4F3B24C2" w:rsidR="00FF408C" w:rsidRDefault="00FF408C" w:rsidP="00A96F2C"/>
        </w:tc>
      </w:tr>
    </w:tbl>
    <w:p w14:paraId="6BE1D2B3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141AA3DD" w14:textId="77777777" w:rsidTr="005E294F">
        <w:tc>
          <w:tcPr>
            <w:tcW w:w="11016" w:type="dxa"/>
          </w:tcPr>
          <w:p w14:paraId="515D0B65" w14:textId="6D0E78B7" w:rsidR="00B35001" w:rsidRPr="00B35001" w:rsidRDefault="001F715D" w:rsidP="00B35001">
            <w:pPr>
              <w:pStyle w:val="Heading1"/>
            </w:pPr>
            <w:bookmarkStart w:id="6" w:name="_Toc231893373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42"/>
              <w:gridCol w:w="5163"/>
            </w:tblGrid>
            <w:tr w:rsidR="00B35001" w:rsidRPr="001F715D" w14:paraId="64C9BF62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8B10F5" w14:textId="4FCCBF94" w:rsidR="00B35001" w:rsidRDefault="001F715D" w:rsidP="005E294F">
                  <w:r>
                    <w:t>Study name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167D17" w14:textId="7DE2D480" w:rsidR="00B35001" w:rsidRPr="001F715D" w:rsidRDefault="001F71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nl-NL"/>
                    </w:rPr>
                  </w:pPr>
                  <w:r w:rsidRPr="001F715D">
                    <w:rPr>
                      <w:lang w:val="nl-NL"/>
                    </w:rPr>
                    <w:t>Static 2 zonder batterijmodule en dak</w:t>
                  </w:r>
                </w:p>
              </w:tc>
            </w:tr>
            <w:tr w:rsidR="001F715D" w14:paraId="3F07DFAE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BCB9B2" w14:textId="2C1CE9AF" w:rsidR="001F715D" w:rsidRDefault="001F715D" w:rsidP="005E294F">
                  <w:r>
                    <w:t>Analysis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2CC82A" w14:textId="6C3D9F63" w:rsidR="001F715D" w:rsidRDefault="001F71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1F715D" w14:paraId="328E3C63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4201F2" w14:textId="15AF7703" w:rsidR="001F715D" w:rsidRDefault="001F715D" w:rsidP="005E294F">
                  <w:r>
                    <w:t>Mesh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5185FE" w14:textId="077567CA" w:rsidR="001F715D" w:rsidRDefault="001F71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1F715D" w14:paraId="136375A1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F26C42" w14:textId="69A46BF7" w:rsidR="001F715D" w:rsidRDefault="001F715D" w:rsidP="005E294F">
                  <w:r>
                    <w:t xml:space="preserve">Thermal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3020B4" w14:textId="63CED1B3" w:rsidR="001F715D" w:rsidRDefault="001F71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1F715D" w14:paraId="141D73CA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EF53A2" w14:textId="48EFBE0F" w:rsidR="001F715D" w:rsidRDefault="001F715D" w:rsidP="005E294F">
                  <w:r>
                    <w:t>Thermal option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683DF4" w14:textId="305B2FB3" w:rsidR="001F715D" w:rsidRDefault="001F71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1F715D" w14:paraId="0A798107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AD4474" w14:textId="7257985F" w:rsidR="001F715D" w:rsidRDefault="001F715D" w:rsidP="005E294F">
                  <w:r>
                    <w:t>Zero strain temperature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27DDEB" w14:textId="257D6282" w:rsidR="001F715D" w:rsidRDefault="001F71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1F715D" w14:paraId="4687E428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3459E7" w14:textId="6648B895" w:rsidR="001F715D" w:rsidRDefault="001F715D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69CA70" w14:textId="0EDE151B" w:rsidR="001F715D" w:rsidRDefault="001F71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F715D" w14:paraId="42D0D097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CC627A" w14:textId="5FDF0CDE" w:rsidR="001F715D" w:rsidRDefault="001F715D" w:rsidP="005E294F">
                  <w:r>
                    <w:t>Solver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EAC693" w14:textId="0AFD7C97" w:rsidR="001F715D" w:rsidRDefault="001F71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1F715D" w14:paraId="191F781C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320DB8" w14:textId="674F92C6" w:rsidR="001F715D" w:rsidRDefault="001F715D" w:rsidP="005E294F">
                  <w:r>
                    <w:t xml:space="preserve">Inplane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452815" w14:textId="72BEB681" w:rsidR="001F715D" w:rsidRDefault="001F71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F715D" w14:paraId="0018E8F6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B7CB26" w14:textId="56ADDD7D" w:rsidR="001F715D" w:rsidRDefault="001F715D" w:rsidP="005E294F">
                  <w:r>
                    <w:t xml:space="preserve">Soft Spring: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F94D58" w14:textId="6716E01F" w:rsidR="001F715D" w:rsidRDefault="001F71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F715D" w14:paraId="30946793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84B006" w14:textId="48564D84" w:rsidR="001F715D" w:rsidRDefault="001F715D" w:rsidP="005E294F">
                  <w:r>
                    <w:t xml:space="preserve">Inertial Relief: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618E13" w14:textId="31E895FF" w:rsidR="001F715D" w:rsidRDefault="001F71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F715D" w14:paraId="0AC99CEE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E3CC96" w14:textId="73960C2F" w:rsidR="001F715D" w:rsidRDefault="001F715D" w:rsidP="005E294F">
                  <w:r>
                    <w:t>Incompatible bonding options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2C83D1" w14:textId="5E5E49FA" w:rsidR="001F715D" w:rsidRDefault="001F71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1F715D" w14:paraId="33AB8551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AB38B4" w14:textId="562651C9" w:rsidR="001F715D" w:rsidRDefault="001F715D" w:rsidP="005E294F">
                  <w:r>
                    <w:t>Large displacement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AB3F63" w14:textId="171C724D" w:rsidR="001F715D" w:rsidRDefault="001F71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F715D" w14:paraId="274B3426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1F1A8E" w14:textId="0B1C5460" w:rsidR="001F715D" w:rsidRDefault="001F715D" w:rsidP="005E294F">
                  <w:r>
                    <w:t>Compute free body forces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4AA291" w14:textId="58DD9930" w:rsidR="001F715D" w:rsidRDefault="001F71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1F715D" w14:paraId="0281ED40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282427" w14:textId="4D776E37" w:rsidR="001F715D" w:rsidRDefault="001F715D" w:rsidP="005E294F">
                  <w:r>
                    <w:t>Friction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FFB2FB" w14:textId="79CC1623" w:rsidR="001F715D" w:rsidRDefault="001F71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F715D" w14:paraId="07604152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9353A5" w14:textId="12B68F2E" w:rsidR="001F715D" w:rsidRDefault="001F715D" w:rsidP="005E294F">
                  <w:r>
                    <w:t xml:space="preserve">Use Adaptive Method: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FCA55A" w14:textId="009F8785" w:rsidR="001F715D" w:rsidRDefault="001F71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1F715D" w14:paraId="261BB7E2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FD251A" w14:textId="106A2801" w:rsidR="001F715D" w:rsidRDefault="001F715D" w:rsidP="005E294F">
                  <w:r>
                    <w:t>Result folder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852CFE" w14:textId="538D6C1A" w:rsidR="001F715D" w:rsidRDefault="001F71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(G:\03_Projects_Business_Dev\00056 e-PU10 V1\04_Engineering\05) Mechanical stress analysis\Floor okt 2025)</w:t>
                  </w:r>
                </w:p>
              </w:tc>
            </w:tr>
          </w:tbl>
          <w:p w14:paraId="60861D30" w14:textId="68DFC63E" w:rsidR="005E294F" w:rsidRDefault="005E294F" w:rsidP="00A96F2C"/>
        </w:tc>
      </w:tr>
      <w:bookmarkEnd w:id="1"/>
      <w:bookmarkEnd w:id="2"/>
      <w:bookmarkEnd w:id="3"/>
    </w:tbl>
    <w:p w14:paraId="5D0D1E90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1F3FAE6B" w14:textId="77777777" w:rsidTr="00E80CD9">
        <w:tc>
          <w:tcPr>
            <w:tcW w:w="11016" w:type="dxa"/>
          </w:tcPr>
          <w:p w14:paraId="5B5A6CE0" w14:textId="0785B01A" w:rsidR="00F33129" w:rsidRPr="00B35001" w:rsidRDefault="001F715D" w:rsidP="000A7C6B">
            <w:pPr>
              <w:pStyle w:val="Heading1"/>
            </w:pPr>
            <w:bookmarkStart w:id="7" w:name="_Toc231893374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74"/>
              <w:gridCol w:w="5131"/>
            </w:tblGrid>
            <w:tr w:rsidR="00F33129" w14:paraId="2133BB47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0FC32A" w14:textId="4FDCEC5B" w:rsidR="00F33129" w:rsidRDefault="001F715D" w:rsidP="000A7C6B">
                  <w:r>
                    <w:t>Unit system: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BEEA69" w14:textId="4726875C" w:rsidR="00F33129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1F715D" w14:paraId="648E7577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738E45" w14:textId="483D54C9" w:rsidR="001F715D" w:rsidRDefault="001F715D" w:rsidP="000A7C6B">
                  <w:r>
                    <w:t>Length/Displacement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25CF4D" w14:textId="73EA74D7" w:rsidR="001F715D" w:rsidRDefault="001F715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1F715D" w14:paraId="5B3975E4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BEE613" w14:textId="466C8092" w:rsidR="001F715D" w:rsidRDefault="001F715D" w:rsidP="000A7C6B">
                  <w:r>
                    <w:t>Temperature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8D27B6" w14:textId="4B8D4B96" w:rsidR="001F715D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1F715D" w14:paraId="3D5AFB71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DC0737" w14:textId="666CFAA9" w:rsidR="001F715D" w:rsidRDefault="001F715D" w:rsidP="000A7C6B">
                  <w:r>
                    <w:t>Angular velocity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0D82AD" w14:textId="7DD912B6" w:rsidR="001F715D" w:rsidRDefault="001F715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1F715D" w14:paraId="7FF2A35F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CC4C3B" w14:textId="1A725FC9" w:rsidR="001F715D" w:rsidRDefault="001F715D" w:rsidP="000A7C6B">
                  <w:r>
                    <w:t>Pressure/Stress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95628D" w14:textId="30D167A1" w:rsidR="001F715D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086B80FA" w14:textId="5EDFF039" w:rsidR="00F33129" w:rsidRDefault="00F33129" w:rsidP="000A7C6B"/>
        </w:tc>
      </w:tr>
    </w:tbl>
    <w:p w14:paraId="6913102B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1B3606BE" w14:textId="77777777" w:rsidTr="005273D5">
        <w:trPr>
          <w:trHeight w:val="4158"/>
        </w:trPr>
        <w:tc>
          <w:tcPr>
            <w:tcW w:w="11136" w:type="dxa"/>
          </w:tcPr>
          <w:p w14:paraId="1B601E89" w14:textId="043508D5" w:rsidR="00E80CD9" w:rsidRPr="00AC3438" w:rsidRDefault="001F715D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31893375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6E59B229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1802A3C" w14:textId="2BB6727A" w:rsidR="00E80CD9" w:rsidRPr="003E6C57" w:rsidRDefault="001F715D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CE1300A" w14:textId="21C48D06" w:rsidR="00E80CD9" w:rsidRPr="003E6C57" w:rsidRDefault="001F715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5FCCD38" w14:textId="495764C0" w:rsidR="00E80CD9" w:rsidRPr="003E6C57" w:rsidRDefault="001F715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507034D9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0214C06A" w14:textId="1B6DC270" w:rsidR="00E80CD9" w:rsidRPr="00577134" w:rsidRDefault="001F715D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CC90286" wp14:editId="4E3B0565">
                        <wp:extent cx="1904365" cy="1523365"/>
                        <wp:effectExtent l="0" t="0" r="635" b="635"/>
                        <wp:docPr id="155486005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4860051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23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67D4E85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1265D2D" w14:textId="33A70BD5" w:rsidR="00E80CD9" w:rsidRPr="00BE6656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7D169CE" w14:textId="36A0E139" w:rsidR="00E80CD9" w:rsidRPr="00BE6656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CARBON STEEL</w:t>
                        </w:r>
                      </w:p>
                    </w:tc>
                  </w:tr>
                  <w:tr w:rsidR="001F715D" w:rsidRPr="00577134" w14:paraId="4423BC3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0AD3D83" w14:textId="29F87CC6" w:rsidR="001F715D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1D827C" w14:textId="3CD775E5" w:rsidR="001F715D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1F715D" w:rsidRPr="00577134" w14:paraId="64475B3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BF7106" w14:textId="20821B2E" w:rsidR="001F715D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95F9E43" w14:textId="3A5965EA" w:rsidR="001F715D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1F715D" w:rsidRPr="00577134" w14:paraId="0DBD4B0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7086C17" w14:textId="31F4594F" w:rsidR="001F715D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278F9D" w14:textId="0612F8A8" w:rsidR="001F715D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2.82685e+08 N/m^2</w:t>
                        </w:r>
                      </w:p>
                    </w:tc>
                  </w:tr>
                  <w:tr w:rsidR="001F715D" w:rsidRPr="00577134" w14:paraId="1E2079D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258446C" w14:textId="5EEF9827" w:rsidR="001F715D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45A6E5" w14:textId="28AD08F4" w:rsidR="001F715D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4.25e+08 N/m^2</w:t>
                        </w:r>
                      </w:p>
                    </w:tc>
                  </w:tr>
                  <w:tr w:rsidR="001F715D" w:rsidRPr="00577134" w14:paraId="5DA2E11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22C163" w14:textId="4CA2031E" w:rsidR="001F715D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619BCE" w14:textId="7E5E634C" w:rsidR="001F715D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2.05e+11 N/m^2</w:t>
                        </w:r>
                      </w:p>
                    </w:tc>
                  </w:tr>
                  <w:tr w:rsidR="001F715D" w:rsidRPr="00577134" w14:paraId="31FED08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9C10A1" w14:textId="1791E811" w:rsidR="001F715D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36EBC0" w14:textId="538089AC" w:rsidR="001F715D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1F715D" w:rsidRPr="00577134" w14:paraId="4C433D1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5BCF56" w14:textId="4A8B3BB9" w:rsidR="001F715D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2DF601" w14:textId="5A7F1407" w:rsidR="001F715D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7,858 kg/m^3</w:t>
                        </w:r>
                      </w:p>
                    </w:tc>
                  </w:tr>
                  <w:tr w:rsidR="001F715D" w:rsidRPr="00577134" w14:paraId="3A7863A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B0D680" w14:textId="3794207D" w:rsidR="001F715D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21B70E" w14:textId="48AF29EF" w:rsidR="001F715D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8e+10 N/m^2</w:t>
                        </w:r>
                      </w:p>
                    </w:tc>
                  </w:tr>
                  <w:tr w:rsidR="001F715D" w:rsidRPr="00577134" w14:paraId="134C42A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EFF73D" w14:textId="6FA6E09B" w:rsidR="001F715D" w:rsidRDefault="001F71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EC963B" w14:textId="70037A84" w:rsidR="001F715D" w:rsidRDefault="001F71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1.2e-05 /Kelvin</w:t>
                        </w:r>
                      </w:p>
                    </w:tc>
                  </w:tr>
                </w:tbl>
                <w:p w14:paraId="6DE13527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54A7B172" w14:textId="77777777" w:rsidR="001F715D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1(Fillet11)(P000008405FLR-2),</w:t>
                  </w:r>
                </w:p>
                <w:p w14:paraId="3EEEEB6F" w14:textId="77777777" w:rsidR="001F715D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1(Fillet11)(P000008405FLR-3),</w:t>
                  </w:r>
                </w:p>
                <w:p w14:paraId="78AB1BE4" w14:textId="77777777" w:rsidR="001F715D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1(&lt;P000003232&gt;-&lt;Fillet11&gt;)(P000008411FLR-1),</w:t>
                  </w:r>
                </w:p>
                <w:p w14:paraId="73C10F2D" w14:textId="5759ED71" w:rsidR="00E80CD9" w:rsidRPr="00577134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1(&lt;P000003232&gt;-&lt;Fillet11&gt;)(P000008411FLR-2)</w:t>
                  </w:r>
                </w:p>
              </w:tc>
            </w:tr>
            <w:tr w:rsidR="001F715D" w:rsidRPr="000841BF" w14:paraId="490636F1" w14:textId="77777777" w:rsidTr="003A006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4B39921" w14:textId="0F0F2596" w:rsidR="001F715D" w:rsidRPr="000841BF" w:rsidRDefault="001F715D" w:rsidP="003A0069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  <w:tr w:rsidR="001F715D" w:rsidRPr="000841BF" w14:paraId="18FFED76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11EBEED" w14:textId="17B31BFD" w:rsidR="001F715D" w:rsidRPr="00577134" w:rsidRDefault="001F715D" w:rsidP="003A006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D456D22" wp14:editId="7E779FD1">
                        <wp:extent cx="1904365" cy="1523365"/>
                        <wp:effectExtent l="0" t="0" r="635" b="635"/>
                        <wp:docPr id="410019026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0019026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23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F715D" w:rsidRPr="00577134" w14:paraId="0421730D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8F82F4" w14:textId="2535DFBD" w:rsidR="001F715D" w:rsidRPr="00BE6656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9FCA51" w14:textId="6FE2FD54" w:rsidR="001F715D" w:rsidRPr="00BE6656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1.0976 (S355MC)</w:t>
                        </w:r>
                      </w:p>
                    </w:tc>
                  </w:tr>
                  <w:tr w:rsidR="001F715D" w:rsidRPr="00577134" w14:paraId="47E5935B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1AD33DA" w14:textId="4D52EF96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AB04D6" w14:textId="01BE2C0E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1F715D" w:rsidRPr="00577134" w14:paraId="6DF0A820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753C1D" w14:textId="446EB7BB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08FF682" w14:textId="668B4E2F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1F715D" w:rsidRPr="00577134" w14:paraId="18807E08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EE0F68" w14:textId="146FABA3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BD1BE5B" w14:textId="1B183E92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1F715D" w:rsidRPr="00577134" w14:paraId="3EE4FC46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8D30F03" w14:textId="71AECE36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F3E6AC" w14:textId="5A29E414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1F715D" w:rsidRPr="00577134" w14:paraId="5A423619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66A03B" w14:textId="39225053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1DE761" w14:textId="74704190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1F715D" w:rsidRPr="00577134" w14:paraId="21E099A8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D94B76" w14:textId="40737FB3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30B6C7" w14:textId="29F6D351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1F715D" w:rsidRPr="00577134" w14:paraId="0F0BDD1E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152456" w14:textId="552E8C3B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1FE7C9" w14:textId="75C6A672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1F715D" w:rsidRPr="00577134" w14:paraId="0E5097C8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4DB1D6" w14:textId="44DB96B8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5AC4E9D" w14:textId="3731DA20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1F715D" w:rsidRPr="00577134" w14:paraId="1094FAB2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DB4C35" w14:textId="3E624133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2076406" w14:textId="5A6C26C1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1247633C" w14:textId="77777777" w:rsidR="001F715D" w:rsidRPr="00577134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7B74D341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1(&lt;P000014130FLR&gt;-&lt;Fillet2&gt;)(P000014129FLR-4),</w:t>
                  </w:r>
                </w:p>
                <w:p w14:paraId="6F988540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1(Fillet2)(P000014130FLR-1),</w:t>
                  </w:r>
                </w:p>
                <w:p w14:paraId="40A01C9C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1(Fillet1)(P000014131FLR-1),</w:t>
                  </w:r>
                </w:p>
                <w:p w14:paraId="2DA3A8A2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1(Fillet1)(P000014131FLR-2),</w:t>
                  </w:r>
                </w:p>
                <w:p w14:paraId="7B8EB899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1(Fillet1)(P000014131FLR-3),</w:t>
                  </w:r>
                </w:p>
                <w:p w14:paraId="74890A8F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1(Fillet1)(P000014131FLR-4),</w:t>
                  </w:r>
                </w:p>
                <w:p w14:paraId="35CE81A6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1(Fillet1)(P000014131FLR-5),</w:t>
                  </w:r>
                </w:p>
                <w:p w14:paraId="03EE81B0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1(Fillet1)(P000014131FLR-6),</w:t>
                  </w:r>
                </w:p>
                <w:p w14:paraId="2F44E852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1(Fillet1)(P000014131FLR-7),</w:t>
                  </w:r>
                </w:p>
                <w:p w14:paraId="3F9376EC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1(&lt;P000014138FLR&gt;-&lt;M6 Tapped Hole1&gt;)(P000014137FLR-1),</w:t>
                  </w:r>
                </w:p>
                <w:p w14:paraId="78C1ADFF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1(M6 Tapped Hole1)(P000014138FLR-2),</w:t>
                  </w:r>
                </w:p>
                <w:p w14:paraId="460F1CE4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1(Cut-Extrude8)(P000014145FLR-1),</w:t>
                  </w:r>
                </w:p>
                <w:p w14:paraId="0275EC25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1(Cut-Extrude8)(P000014145FLR-3),</w:t>
                  </w:r>
                </w:p>
                <w:p w14:paraId="356FB6B9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Hole1)(P000014148FLR-1),</w:t>
                  </w:r>
                </w:p>
                <w:p w14:paraId="3441EDA0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Hole1)(P000014148FLR-10),</w:t>
                  </w:r>
                </w:p>
                <w:p w14:paraId="7583D2B1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Hole1)(P000014148FLR-11),</w:t>
                  </w:r>
                </w:p>
                <w:p w14:paraId="5BDC9B88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1(Ø12.0 (12) Diameter Hole1)(P000014148FLR-3),</w:t>
                  </w:r>
                </w:p>
                <w:p w14:paraId="07FFAB07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Hole1)(P000014148FLR-4),</w:t>
                  </w:r>
                </w:p>
                <w:p w14:paraId="19997CB2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Hole1)(P000014148FLR-5),</w:t>
                  </w:r>
                </w:p>
                <w:p w14:paraId="3FFBE3C0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Hole1)(P000014148FLR-6),</w:t>
                  </w:r>
                </w:p>
                <w:p w14:paraId="4CB1AAE4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Hole1)(P000014148FLR-9),</w:t>
                  </w:r>
                </w:p>
                <w:p w14:paraId="2FBEE9AE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1(Fillet1)(P000014149FLR-1),</w:t>
                  </w:r>
                </w:p>
                <w:p w14:paraId="031A479E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1(Fillet1)(P000014149FLR-2),</w:t>
                  </w:r>
                </w:p>
                <w:p w14:paraId="2C532652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1(Fillet1)(P000014149FLR-3),</w:t>
                  </w:r>
                </w:p>
                <w:p w14:paraId="33D33895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1(Boss-Extrude1)(Part1^P000014110FLR-1),</w:t>
                  </w:r>
                </w:p>
                <w:p w14:paraId="1704A1B8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1(Boss-Extrude1)(Part1^P000014110FLR-2),</w:t>
                  </w:r>
                </w:p>
                <w:p w14:paraId="606E2C63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1(Boss-Extrude1)(Part1^P000014110FLR-3),</w:t>
                  </w:r>
                </w:p>
                <w:p w14:paraId="57B6C066" w14:textId="7DA9C4C0" w:rsidR="001F715D" w:rsidRPr="00577134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1(Boss-Extrude1)(Part1^P000014110FLR-4)</w:t>
                  </w:r>
                </w:p>
              </w:tc>
            </w:tr>
            <w:tr w:rsidR="001F715D" w:rsidRPr="000841BF" w14:paraId="1824BE23" w14:textId="77777777" w:rsidTr="003A006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75D21962" w14:textId="65C7BA17" w:rsidR="001F715D" w:rsidRPr="000841BF" w:rsidRDefault="001F715D" w:rsidP="003A0069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  <w:tr w:rsidR="001F715D" w:rsidRPr="000841BF" w14:paraId="76A6F3DC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7DBB05B9" w14:textId="5AED4A5E" w:rsidR="001F715D" w:rsidRPr="00577134" w:rsidRDefault="001F715D" w:rsidP="003A006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C4AE0F9" wp14:editId="552819EE">
                        <wp:extent cx="1904365" cy="1523365"/>
                        <wp:effectExtent l="0" t="0" r="635" b="635"/>
                        <wp:docPr id="396336274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6336274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23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F715D" w:rsidRPr="00577134" w14:paraId="29CF1BD2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D79700" w14:textId="231866E2" w:rsidR="001F715D" w:rsidRPr="00BE6656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C89A2B" w14:textId="12908558" w:rsidR="001F715D" w:rsidRPr="00BE6656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1.0577 (S355J2)</w:t>
                        </w:r>
                      </w:p>
                    </w:tc>
                  </w:tr>
                  <w:tr w:rsidR="001F715D" w:rsidRPr="00577134" w14:paraId="57E397D2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88DD670" w14:textId="51442F27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687F2D" w14:textId="3FD1B92B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1F715D" w:rsidRPr="00577134" w14:paraId="27C1EE88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BC24AD" w14:textId="55E89D3D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D7E6E6" w14:textId="57E51216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1F715D" w:rsidRPr="00577134" w14:paraId="0AA61E29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3CBC9D" w14:textId="21DFCE1B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1C884F" w14:textId="21F2B907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1F715D" w:rsidRPr="00577134" w14:paraId="344743BE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E79EE6" w14:textId="2CFE9688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0C7990C" w14:textId="3DE1B653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1F715D" w:rsidRPr="00577134" w14:paraId="4B9C86FA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9BD9ED" w14:textId="4EF30960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0414BE" w14:textId="5CBB7892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1F715D" w:rsidRPr="00577134" w14:paraId="0ADB8CD7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A48371" w14:textId="23B6D046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533315" w14:textId="3760E1CD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1F715D" w:rsidRPr="00577134" w14:paraId="5CA5A7B6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DBC926" w14:textId="5A1FE2C8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C07717" w14:textId="144C018E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1F715D" w:rsidRPr="00577134" w14:paraId="5EE49B4A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DD1B10" w14:textId="03263C0E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63E212" w14:textId="6CDA9437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1F715D" w:rsidRPr="00577134" w14:paraId="7E4A4831" w14:textId="77777777" w:rsidTr="003A006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7DE2D3" w14:textId="02C08E8B" w:rsidR="001F715D" w:rsidRDefault="001F715D" w:rsidP="003A006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73672E" w14:textId="30291F06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096B039C" w14:textId="77777777" w:rsidR="001F715D" w:rsidRPr="00577134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783F3499" w14:textId="77777777" w:rsidR="001F715D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1(Boss-Extrude2)(P000014147FLR-1),</w:t>
                  </w:r>
                </w:p>
                <w:p w14:paraId="6976339D" w14:textId="2BD1B996" w:rsidR="001F715D" w:rsidRPr="00577134" w:rsidRDefault="001F715D" w:rsidP="003A00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1(Boss-Extrude2)(P000014147FLR-2)</w:t>
                  </w:r>
                </w:p>
              </w:tc>
            </w:tr>
            <w:tr w:rsidR="001F715D" w:rsidRPr="000841BF" w14:paraId="13945F9E" w14:textId="77777777" w:rsidTr="003A006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7B0896F6" w14:textId="488D2B08" w:rsidR="001F715D" w:rsidRPr="000841BF" w:rsidRDefault="001F715D" w:rsidP="003A0069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5F8F6582" w14:textId="3A48CCE0" w:rsidR="00E80CD9" w:rsidRDefault="00E80CD9" w:rsidP="000A7C6B"/>
        </w:tc>
      </w:tr>
      <w:bookmarkEnd w:id="8"/>
      <w:bookmarkEnd w:id="9"/>
      <w:bookmarkEnd w:id="10"/>
    </w:tbl>
    <w:p w14:paraId="02AD6AB0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98CE461" w14:textId="77777777" w:rsidTr="00452CBC">
        <w:tc>
          <w:tcPr>
            <w:tcW w:w="11016" w:type="dxa"/>
          </w:tcPr>
          <w:p w14:paraId="51E2963D" w14:textId="154D3282" w:rsidR="005273D5" w:rsidRPr="00AF1A58" w:rsidRDefault="001F715D" w:rsidP="000A7C6B">
            <w:pPr>
              <w:pStyle w:val="Heading1"/>
              <w:rPr>
                <w:b w:val="0"/>
                <w:bCs w:val="0"/>
              </w:rPr>
            </w:pPr>
            <w:bookmarkStart w:id="12" w:name="_Toc231893376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1F715D" w14:paraId="09159840" w14:textId="77777777" w:rsidTr="00A450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CAA73C2" w14:textId="2FF82CE5" w:rsidR="001F715D" w:rsidRPr="004E282D" w:rsidRDefault="001F715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227C2E7" w14:textId="2ECFD346" w:rsidR="001F715D" w:rsidRPr="004E282D" w:rsidRDefault="001F715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E0B0D99" w14:textId="0458C6CC" w:rsidR="001F715D" w:rsidRPr="004E282D" w:rsidRDefault="001F715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1F715D" w14:paraId="709F2146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C7E97DC" w14:textId="13CCD53C" w:rsidR="001F715D" w:rsidRPr="00AD5FBA" w:rsidRDefault="001F715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Reference Geometry-1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3F9486C6" w14:textId="26F15042" w:rsidR="001F715D" w:rsidRPr="006208CB" w:rsidRDefault="001F715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2A0B05F" wp14:editId="57BBA7FB">
                        <wp:extent cx="1772285" cy="1417955"/>
                        <wp:effectExtent l="0" t="0" r="0" b="0"/>
                        <wp:docPr id="76232036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6232036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17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1F715D" w14:paraId="67160A6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7A7E27D" w14:textId="03714544" w:rsidR="001F715D" w:rsidRPr="00BE6656" w:rsidRDefault="001F715D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EA8A6DC" w14:textId="2B7AF4F5" w:rsidR="001F715D" w:rsidRPr="00154A1A" w:rsidRDefault="001F71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vertex(s)</w:t>
                        </w:r>
                      </w:p>
                    </w:tc>
                  </w:tr>
                  <w:tr w:rsidR="001F715D" w14:paraId="644FEFD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22504E3" w14:textId="69B21946" w:rsidR="001F715D" w:rsidRDefault="001F71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1397526" w14:textId="70807568" w:rsidR="001F715D" w:rsidRDefault="001F71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1F715D" w14:paraId="7064BF7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88279AF" w14:textId="64123DD3" w:rsidR="001F715D" w:rsidRDefault="001F71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083190B" w14:textId="2ADAC2C3" w:rsidR="001F715D" w:rsidRDefault="001F71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Use reference geometry</w:t>
                        </w:r>
                      </w:p>
                    </w:tc>
                  </w:tr>
                  <w:tr w:rsidR="001F715D" w14:paraId="6B5C091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5D1ED17" w14:textId="44D67221" w:rsidR="001F715D" w:rsidRDefault="001F71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1816066" w14:textId="71E538AC" w:rsidR="001F715D" w:rsidRDefault="001F71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---</w:t>
                        </w:r>
                      </w:p>
                    </w:tc>
                  </w:tr>
                  <w:tr w:rsidR="001F715D" w14:paraId="4ECEE10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CC4D072" w14:textId="719B0C40" w:rsidR="001F715D" w:rsidRDefault="001F71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57D9BCD" w14:textId="6431DD1F" w:rsidR="001F715D" w:rsidRDefault="001F71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0, 0, 0</w:t>
                        </w:r>
                      </w:p>
                    </w:tc>
                  </w:tr>
                  <w:tr w:rsidR="001F715D" w14:paraId="7AD55C8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66AA56" w14:textId="664B18CE" w:rsidR="001F715D" w:rsidRDefault="001F71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AA158B7" w14:textId="6A03838E" w:rsidR="001F715D" w:rsidRDefault="001F71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mm, rad</w:t>
                        </w:r>
                      </w:p>
                    </w:tc>
                  </w:tr>
                </w:tbl>
                <w:p w14:paraId="57303CF3" w14:textId="77777777" w:rsidR="001F715D" w:rsidRPr="004C6DEB" w:rsidRDefault="001F715D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1F715D" w14:paraId="35E2F04A" w14:textId="77777777" w:rsidTr="003A006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5C0773FF" w14:textId="1C1AFA28" w:rsidR="001F715D" w:rsidRPr="003F154A" w:rsidRDefault="001F715D" w:rsidP="003A0069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F715D" w14:paraId="555F65B2" w14:textId="77777777" w:rsidTr="003A006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4F9DFA5" w14:textId="39ECE7EC" w:rsidR="001F715D" w:rsidRDefault="001F715D" w:rsidP="003A006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10586E6" w14:textId="6003C010" w:rsidR="001F715D" w:rsidRDefault="001F715D" w:rsidP="003A006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C14E3BE" w14:textId="1BDDCE48" w:rsidR="001F715D" w:rsidRDefault="001F715D" w:rsidP="003A006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871E715" w14:textId="44445657" w:rsidR="001F715D" w:rsidRDefault="001F715D" w:rsidP="003A006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4BB0298" w14:textId="0470AC2A" w:rsidR="001F715D" w:rsidRDefault="001F715D" w:rsidP="003A006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1F715D" w14:paraId="046CB2A6" w14:textId="77777777" w:rsidTr="003A006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7CD4DC2" w14:textId="42DFE857" w:rsidR="001F715D" w:rsidRDefault="001F715D" w:rsidP="003A006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2CDB21" w14:textId="6CCB32D7" w:rsidR="001F715D" w:rsidRPr="00EF37BF" w:rsidRDefault="001F715D" w:rsidP="003A006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9.90927e-07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DF37B0" w14:textId="26201FF1" w:rsidR="001F715D" w:rsidRPr="00EF37BF" w:rsidRDefault="001F715D" w:rsidP="003A006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F682558" w14:textId="3C2801A0" w:rsidR="001F715D" w:rsidRDefault="001F715D" w:rsidP="003A006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-3.12179e-06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96D629B" w14:textId="63A94603" w:rsidR="001F715D" w:rsidRPr="00EF37BF" w:rsidRDefault="001F715D" w:rsidP="003A006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3.27529e-06</w:t>
                        </w:r>
                      </w:p>
                    </w:tc>
                  </w:tr>
                  <w:tr w:rsidR="001F715D" w14:paraId="028CD32C" w14:textId="77777777" w:rsidTr="003A0069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90E31B7" w14:textId="22E11E1C" w:rsidR="001F715D" w:rsidRDefault="001F715D" w:rsidP="003A006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0962827" w14:textId="4A6A60BC" w:rsidR="001F715D" w:rsidRDefault="001F715D" w:rsidP="003A006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B8F1E82" w14:textId="39761ED1" w:rsidR="001F715D" w:rsidRDefault="001F715D" w:rsidP="003A006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C923FDC" w14:textId="65D334EF" w:rsidR="001F715D" w:rsidRDefault="001F715D" w:rsidP="003A006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1A8C4A5" w14:textId="6FEFC351" w:rsidR="001F715D" w:rsidRDefault="001F715D" w:rsidP="003A006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1e-33</w:t>
                        </w:r>
                      </w:p>
                    </w:tc>
                  </w:tr>
                </w:tbl>
                <w:p w14:paraId="6F8E01AB" w14:textId="77777777" w:rsidR="001F715D" w:rsidRDefault="001F715D" w:rsidP="003A0069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F715D" w14:paraId="5B96836B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41779D5" w14:textId="12705BA6" w:rsidR="001F715D" w:rsidRPr="00AD5FBA" w:rsidRDefault="001F715D" w:rsidP="003A006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Virtual wall-2714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73A9CA1A" w14:textId="3AACB158" w:rsidR="001F715D" w:rsidRPr="006208CB" w:rsidRDefault="001F715D" w:rsidP="003A00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E1C4966" wp14:editId="780E4D62">
                        <wp:extent cx="1772285" cy="1417955"/>
                        <wp:effectExtent l="0" t="0" r="0" b="0"/>
                        <wp:docPr id="247437441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7437441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17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1F715D" w14:paraId="0959C96D" w14:textId="77777777" w:rsidTr="003A006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3BB2C99" w14:textId="0A16622C" w:rsidR="001F715D" w:rsidRPr="00BE6656" w:rsidRDefault="001F715D" w:rsidP="003A006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EAACBD0" w14:textId="17C0F739" w:rsidR="001F715D" w:rsidRPr="00154A1A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Virtual wall </w:t>
                        </w:r>
                      </w:p>
                    </w:tc>
                  </w:tr>
                  <w:tr w:rsidR="001F715D" w14:paraId="7655DBF1" w14:textId="77777777" w:rsidTr="003A006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61E26F6" w14:textId="56E39F44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DC98090" w14:textId="7561D123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face(s), 1 plane(s)</w:t>
                        </w:r>
                      </w:p>
                    </w:tc>
                  </w:tr>
                  <w:tr w:rsidR="001F715D" w14:paraId="751E3E57" w14:textId="77777777" w:rsidTr="003A006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590A0CB" w14:textId="244A94C1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Wall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8753FD2" w14:textId="5C398169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54910C6D" w14:textId="77777777" w:rsidR="001F715D" w:rsidRPr="004C6DEB" w:rsidRDefault="001F715D" w:rsidP="003A0069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75550CD4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1F715D" w14:paraId="08D196E3" w14:textId="77777777" w:rsidTr="00180F0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ADA2111" w14:textId="255E58BE" w:rsidR="001F715D" w:rsidRPr="004E282D" w:rsidRDefault="001F715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D337359" w14:textId="3DC47BDC" w:rsidR="001F715D" w:rsidRPr="004E282D" w:rsidRDefault="001F715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F396B2D" w14:textId="19B7D839" w:rsidR="001F715D" w:rsidRPr="004E282D" w:rsidRDefault="001F715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1F715D" w14:paraId="5B5BA0F0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6B96278D" w14:textId="2EF7E1EB" w:rsidR="001F715D" w:rsidRPr="00F42DD1" w:rsidRDefault="001F715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7A78490D" w14:textId="28857AEB" w:rsidR="001F715D" w:rsidRPr="006208CB" w:rsidRDefault="001F715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3C9508E" wp14:editId="2B3DAC78">
                        <wp:extent cx="1907540" cy="1525905"/>
                        <wp:effectExtent l="0" t="0" r="0" b="0"/>
                        <wp:docPr id="247145089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7145089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25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1F715D" w14:paraId="72683CD3" w14:textId="77777777" w:rsidTr="001F71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DA0A8B1" w14:textId="1CE8423E" w:rsidR="001F715D" w:rsidRPr="00BE6656" w:rsidRDefault="001F715D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774442C" w14:textId="1541FBE6" w:rsidR="001F715D" w:rsidRPr="00B77EA3" w:rsidRDefault="001F71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1F715D" w14:paraId="42542424" w14:textId="77777777" w:rsidTr="001F71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DB75E24" w14:textId="30FB4847" w:rsidR="001F715D" w:rsidRDefault="001F71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EA385E2" w14:textId="3310A569" w:rsidR="001F715D" w:rsidRDefault="001F71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1F715D" w14:paraId="3A517B43" w14:textId="77777777" w:rsidTr="001F71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9881727" w14:textId="62F2949A" w:rsidR="001F715D" w:rsidRDefault="001F71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4ED2FDA" w14:textId="0F3BBAEE" w:rsidR="001F715D" w:rsidRDefault="001F71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2,180 kgf</w:t>
                        </w:r>
                      </w:p>
                    </w:tc>
                  </w:tr>
                </w:tbl>
                <w:p w14:paraId="70E6A52D" w14:textId="77777777" w:rsidR="001F715D" w:rsidRDefault="001F715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1F715D" w14:paraId="542CD011" w14:textId="77777777" w:rsidTr="003A006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41EF802C" w14:textId="7D79FF59" w:rsidR="001F715D" w:rsidRPr="00F42DD1" w:rsidRDefault="001F715D" w:rsidP="003A006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Force-3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1C14F92B" w14:textId="3043B6C2" w:rsidR="001F715D" w:rsidRPr="006208CB" w:rsidRDefault="001F715D" w:rsidP="003A006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30C6FAE2" wp14:editId="0512546E">
                        <wp:extent cx="1907540" cy="1525905"/>
                        <wp:effectExtent l="0" t="0" r="0" b="0"/>
                        <wp:docPr id="1727558605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7558605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25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1F715D" w14:paraId="37A280AB" w14:textId="77777777" w:rsidTr="001F71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BA7B0A6" w14:textId="02F82758" w:rsidR="001F715D" w:rsidRPr="00BE6656" w:rsidRDefault="001F715D" w:rsidP="003A006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B30BBD4" w14:textId="050A1A36" w:rsidR="001F715D" w:rsidRPr="00B77EA3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1F715D" w14:paraId="7D80BB42" w14:textId="77777777" w:rsidTr="001F71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3DDE006" w14:textId="4E9CC71D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1E807D1" w14:textId="6F8F925A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1F715D" w14:paraId="413DBEFB" w14:textId="77777777" w:rsidTr="001F71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F8B2712" w14:textId="78D470CE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8668D0B" w14:textId="08F895EF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500 N</w:t>
                        </w:r>
                      </w:p>
                    </w:tc>
                  </w:tr>
                </w:tbl>
                <w:p w14:paraId="702EF2FD" w14:textId="77777777" w:rsidR="001F715D" w:rsidRDefault="001F715D" w:rsidP="003A006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1F715D" w14:paraId="4CE5A0E0" w14:textId="77777777" w:rsidTr="003A006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636F544" w14:textId="6E5E2B89" w:rsidR="001F715D" w:rsidRPr="00F42DD1" w:rsidRDefault="001F715D" w:rsidP="003A006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Force-4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156C0A6C" w14:textId="02B37BE6" w:rsidR="001F715D" w:rsidRPr="006208CB" w:rsidRDefault="001F715D" w:rsidP="003A00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3AA4DB3B" wp14:editId="4486DE7E">
                        <wp:extent cx="1907540" cy="1525905"/>
                        <wp:effectExtent l="0" t="0" r="0" b="0"/>
                        <wp:docPr id="1280309538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0309538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25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1F715D" w14:paraId="00665A6D" w14:textId="77777777" w:rsidTr="001F71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CD8871B" w14:textId="6C700B29" w:rsidR="001F715D" w:rsidRPr="00BE6656" w:rsidRDefault="001F715D" w:rsidP="003A006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9C407A6" w14:textId="21691BC9" w:rsidR="001F715D" w:rsidRPr="00B77EA3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1F715D" w14:paraId="795ED72F" w14:textId="77777777" w:rsidTr="001F71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CAA17E8" w14:textId="46720CBA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463F29A" w14:textId="205F0FB8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1F715D" w14:paraId="4F647036" w14:textId="77777777" w:rsidTr="001F71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7A5DF51" w14:textId="5B31B3F6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174F840" w14:textId="1CD1D73C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113,000 N</w:t>
                        </w:r>
                      </w:p>
                    </w:tc>
                  </w:tr>
                </w:tbl>
                <w:p w14:paraId="71A7C962" w14:textId="77777777" w:rsidR="001F715D" w:rsidRDefault="001F715D" w:rsidP="003A00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143D2A4F" w14:textId="521EFE5C" w:rsidR="005273D5" w:rsidRDefault="005273D5" w:rsidP="000A7C6B">
            <w:pPr>
              <w:rPr>
                <w:rStyle w:val="Strong"/>
              </w:rPr>
            </w:pPr>
          </w:p>
        </w:tc>
      </w:tr>
    </w:tbl>
    <w:p w14:paraId="7D22223E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295D87C0" w14:textId="77777777" w:rsidTr="005B3D16">
        <w:tc>
          <w:tcPr>
            <w:tcW w:w="11016" w:type="dxa"/>
          </w:tcPr>
          <w:p w14:paraId="2188AFE4" w14:textId="76CABF11" w:rsidR="00132707" w:rsidRDefault="00132707" w:rsidP="000A7C6B">
            <w:pPr>
              <w:pStyle w:val="Heading1"/>
            </w:pPr>
            <w:r>
              <w:br w:type="page"/>
            </w:r>
            <w:bookmarkStart w:id="13" w:name="_Toc231893377"/>
            <w:r w:rsidR="001F715D">
              <w:t>Connector Definitions</w:t>
            </w:r>
            <w:bookmarkEnd w:id="13"/>
          </w:p>
          <w:p w14:paraId="2E64ECC5" w14:textId="5B10EC3B" w:rsidR="00132707" w:rsidRDefault="001F715D" w:rsidP="000A7C6B">
            <w:r>
              <w:t>No Data</w:t>
            </w:r>
          </w:p>
          <w:p w14:paraId="70DC0A2B" w14:textId="0A10E837" w:rsidR="00EF37BF" w:rsidRPr="009C0A33" w:rsidRDefault="00EF37BF" w:rsidP="000A7C6B"/>
          <w:p w14:paraId="2D663334" w14:textId="77777777" w:rsidR="000F2729" w:rsidRDefault="000F2729" w:rsidP="000A7C6B"/>
          <w:p w14:paraId="44C72AD5" w14:textId="45A942D2" w:rsidR="00E12C21" w:rsidRDefault="00E12C21" w:rsidP="000A7C6B"/>
          <w:p w14:paraId="7C24C319" w14:textId="1539F1DF" w:rsidR="00132707" w:rsidRDefault="00132707" w:rsidP="000A7C6B"/>
        </w:tc>
      </w:tr>
    </w:tbl>
    <w:p w14:paraId="042D995C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24E466FF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B06D594" w14:textId="29831139" w:rsidR="00104BD8" w:rsidRDefault="001F715D" w:rsidP="001F715D">
            <w:pPr>
              <w:pStyle w:val="Heading1"/>
            </w:pPr>
            <w:bookmarkStart w:id="14" w:name="_Toc231893378"/>
            <w:r>
              <w:t>Contact Information</w:t>
            </w:r>
            <w:bookmarkEnd w:id="14"/>
          </w:p>
          <w:p w14:paraId="503C79EA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5A5708E3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1DD642" w14:textId="7038009D" w:rsidR="002B4DE8" w:rsidRDefault="001F715D" w:rsidP="00C16188">
                  <w:pPr>
                    <w:jc w:val="center"/>
                  </w:pPr>
                  <w:r>
                    <w:t>Contact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B16A10" w14:textId="58097925" w:rsidR="002B4DE8" w:rsidRDefault="001F715D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3E913F" w14:textId="14B3BDDA" w:rsidR="002B4DE8" w:rsidRDefault="001F715D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Properties</w:t>
                  </w:r>
                </w:p>
              </w:tc>
            </w:tr>
            <w:tr w:rsidR="002B4DE8" w14:paraId="7A81C4A0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7FCC5B4" w14:textId="2E075A1B" w:rsidR="002B4DE8" w:rsidRPr="00211C62" w:rsidRDefault="001F715D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Contact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1739710C" w14:textId="4C22AA19" w:rsidR="002B4DE8" w:rsidRPr="000B04D4" w:rsidRDefault="001F715D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68E46A6E" wp14:editId="0F979048">
                        <wp:extent cx="2445385" cy="1956435"/>
                        <wp:effectExtent l="0" t="0" r="0" b="5715"/>
                        <wp:docPr id="8478273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78273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956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3534DB6D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1B286FE" w14:textId="4668C915" w:rsidR="0017091B" w:rsidRPr="00BE6656" w:rsidRDefault="001F715D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8F18981" w14:textId="3CF6FD93" w:rsidR="0017091B" w:rsidRPr="00BE6656" w:rsidRDefault="001F715D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1F715D" w14:paraId="32232CB5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1F93F4B" w14:textId="0A76E9E8" w:rsidR="001F715D" w:rsidRDefault="001F715D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1FDD6B7" w14:textId="0EF82E12" w:rsidR="001F715D" w:rsidRDefault="001F715D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1F715D" w14:paraId="104F6BFF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D3FBA3B" w14:textId="51EEDADF" w:rsidR="001F715D" w:rsidRDefault="001F715D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0D82D51" w14:textId="534F708E" w:rsidR="001F715D" w:rsidRDefault="001F715D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Incompatible mesh</w:t>
                        </w:r>
                      </w:p>
                    </w:tc>
                  </w:tr>
                </w:tbl>
                <w:p w14:paraId="47D2BBF7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BC77236" w14:textId="7399B68F" w:rsidR="00104BD8" w:rsidRDefault="00104BD8" w:rsidP="000A7C6B">
            <w:pPr>
              <w:rPr>
                <w:rStyle w:val="A3"/>
              </w:rPr>
            </w:pPr>
          </w:p>
          <w:p w14:paraId="4D7537A4" w14:textId="77777777" w:rsidR="00104BD8" w:rsidRDefault="00104BD8" w:rsidP="000A7C6B"/>
        </w:tc>
      </w:tr>
    </w:tbl>
    <w:p w14:paraId="695004FF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0BFA581F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DDCABF7" w14:textId="189B0C83" w:rsidR="00A61A59" w:rsidRDefault="001F715D" w:rsidP="000A7C6B">
            <w:pPr>
              <w:pStyle w:val="Heading1"/>
            </w:pPr>
            <w:bookmarkStart w:id="15" w:name="_Toc231893379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05A23CD8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BDE9D6" w14:textId="00A5A39C" w:rsidR="00A9531D" w:rsidRDefault="001F715D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C09F0A" w14:textId="3A61844A" w:rsidR="00A9531D" w:rsidRDefault="001F715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1F715D" w14:paraId="4EF84BC5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3FDEB7" w14:textId="267F9BEF" w:rsidR="001F715D" w:rsidRDefault="001F715D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5005B9" w14:textId="088DF1B9" w:rsidR="001F715D" w:rsidRDefault="001F715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Curvature-based mesh</w:t>
                  </w:r>
                </w:p>
              </w:tc>
            </w:tr>
            <w:tr w:rsidR="001F715D" w14:paraId="6D593B4D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84B66D" w14:textId="1344F97A" w:rsidR="001F715D" w:rsidRDefault="001F715D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575B5F" w14:textId="58238493" w:rsidR="001F715D" w:rsidRDefault="001F715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1F715D" w14:paraId="1D1E312B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D4851E" w14:textId="2A50F4F2" w:rsidR="001F715D" w:rsidRDefault="001F715D" w:rsidP="00C16188">
                  <w:r>
                    <w:t>Jacobian check for shell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0392A9" w14:textId="7ED1B5D6" w:rsidR="001F715D" w:rsidRDefault="001F715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1F715D" w14:paraId="0DCCD2C3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54DC00" w14:textId="05BE42E8" w:rsidR="001F715D" w:rsidRDefault="001F715D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88CA7D" w14:textId="6F197D5E" w:rsidR="001F715D" w:rsidRDefault="001F715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82.6068 mm</w:t>
                  </w:r>
                </w:p>
              </w:tc>
            </w:tr>
            <w:tr w:rsidR="001F715D" w14:paraId="5487904E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A973B0" w14:textId="6FB7F380" w:rsidR="001F715D" w:rsidRDefault="001F715D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C80C2A" w14:textId="7F05564E" w:rsidR="001F715D" w:rsidRDefault="001F715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27.5353 mm</w:t>
                  </w:r>
                </w:p>
              </w:tc>
            </w:tr>
            <w:tr w:rsidR="001F715D" w14:paraId="3024AACB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B4C308" w14:textId="09B8F143" w:rsidR="001F715D" w:rsidRDefault="001F715D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AABD16" w14:textId="170C3DB5" w:rsidR="001F715D" w:rsidRDefault="001F715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1F715D" w14:paraId="27D4F7DE" w14:textId="77777777" w:rsidTr="001F71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F62633" w14:textId="3035CBA1" w:rsidR="001F715D" w:rsidRDefault="001F715D" w:rsidP="00C16188">
                  <w:r>
                    <w:t>Remesh failed parts with incompatible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2440C1" w14:textId="1AD19A03" w:rsidR="001F715D" w:rsidRDefault="001F715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</w:tbl>
          <w:p w14:paraId="3C04E7D6" w14:textId="77777777" w:rsidR="00690657" w:rsidRDefault="00690657" w:rsidP="00690657"/>
          <w:p w14:paraId="233ECD84" w14:textId="10707CCD" w:rsidR="00A9531D" w:rsidRPr="00690657" w:rsidRDefault="001F715D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67C8EBF9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5F1373" w14:textId="15052D88" w:rsidR="007107BE" w:rsidRDefault="001F715D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79FC17" w14:textId="49009FE8" w:rsidR="007107BE" w:rsidRDefault="001F715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185541</w:t>
                  </w:r>
                </w:p>
              </w:tc>
            </w:tr>
            <w:tr w:rsidR="001F715D" w14:paraId="58E6821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D0431B" w14:textId="1E1A7CB6" w:rsidR="001F715D" w:rsidRDefault="001F715D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AB3A41" w14:textId="792F145A" w:rsidR="001F715D" w:rsidRDefault="001F715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93659</w:t>
                  </w:r>
                </w:p>
              </w:tc>
            </w:tr>
            <w:tr w:rsidR="001F715D" w14:paraId="354D8F7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7BAF63" w14:textId="7B86C9E2" w:rsidR="001F715D" w:rsidRDefault="001F715D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042D60" w14:textId="7CFBDFA1" w:rsidR="001F715D" w:rsidRDefault="001F715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00:01:48</w:t>
                  </w:r>
                </w:p>
              </w:tc>
            </w:tr>
            <w:tr w:rsidR="001F715D" w14:paraId="0F7F9C7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EBF5D7" w14:textId="2DA30442" w:rsidR="001F715D" w:rsidRDefault="001F715D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4314BF" w14:textId="61E72F31" w:rsidR="001F715D" w:rsidRDefault="001F715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VES11D-007DT9S</w:t>
                  </w:r>
                </w:p>
              </w:tc>
            </w:tr>
            <w:tr w:rsidR="00D803B1" w14:paraId="1A0E694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211A5B2" w14:textId="1EA66FF7" w:rsidR="00D803B1" w:rsidRDefault="001F715D" w:rsidP="00D803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222190A" wp14:editId="1B85DEC9">
                        <wp:extent cx="6711315" cy="4274185"/>
                        <wp:effectExtent l="0" t="0" r="0" b="0"/>
                        <wp:docPr id="1949296121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9296121" name="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4274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E93A1C" w14:textId="77777777" w:rsidR="00690657" w:rsidRDefault="00690657" w:rsidP="00690657"/>
          <w:p w14:paraId="4F6706EF" w14:textId="118EF30B" w:rsidR="002F5299" w:rsidRDefault="001F715D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Control Information:</w:t>
            </w:r>
          </w:p>
          <w:tbl>
            <w:tblPr>
              <w:tblStyle w:val="LightList-Accent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47"/>
              <w:gridCol w:w="3870"/>
              <w:gridCol w:w="3937"/>
            </w:tblGrid>
            <w:tr w:rsidR="00A14EA8" w14:paraId="00F3E680" w14:textId="77777777" w:rsidTr="00FA5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3E81D298" w14:textId="53556683" w:rsidR="00A14EA8" w:rsidRDefault="001F715D" w:rsidP="00A14EA8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lastRenderedPageBreak/>
                    <w:t>Mesh Control Name</w:t>
                  </w:r>
                </w:p>
              </w:tc>
              <w:tc>
                <w:tcPr>
                  <w:tcW w:w="3870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1578EDE8" w14:textId="5DEE6277" w:rsidR="00A14EA8" w:rsidRDefault="001F715D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Image</w:t>
                  </w:r>
                </w:p>
              </w:tc>
              <w:tc>
                <w:tcPr>
                  <w:tcW w:w="393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5B4BAB35" w14:textId="62ED0418" w:rsidR="00A14EA8" w:rsidRDefault="001F715D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Details</w:t>
                  </w:r>
                </w:p>
              </w:tc>
            </w:tr>
            <w:tr w:rsidR="00A14EA8" w14:paraId="34D3B527" w14:textId="77777777" w:rsidTr="001F71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27DE729A" w14:textId="05FCA326" w:rsidR="00A14EA8" w:rsidRDefault="001F715D" w:rsidP="00A14EA8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Control-1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1BDF36F8" w14:textId="4D7A3755" w:rsidR="00A14EA8" w:rsidRDefault="001F715D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4A996D0" wp14:editId="5167A0FB">
                        <wp:extent cx="2311400" cy="1849120"/>
                        <wp:effectExtent l="0" t="0" r="0" b="0"/>
                        <wp:docPr id="2063899825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3899825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849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A5333" w14:paraId="1F713FF9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5D4C8FD6" w14:textId="06770846" w:rsidR="00FA5333" w:rsidRPr="00BE6656" w:rsidRDefault="001F715D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5D36EEBA" w14:textId="1F8509FF" w:rsidR="00FA5333" w:rsidRDefault="001F715D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4 Solid Body (s)</w:t>
                        </w:r>
                      </w:p>
                    </w:tc>
                  </w:tr>
                  <w:tr w:rsidR="001F715D" w14:paraId="58106167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6219FC8" w14:textId="0775982B" w:rsidR="001F715D" w:rsidRDefault="001F715D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2FB91AD" w14:textId="455B64BD" w:rsidR="001F715D" w:rsidRDefault="001F715D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1F715D" w14:paraId="240C299C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9B489C5" w14:textId="01A4FF72" w:rsidR="001F715D" w:rsidRDefault="001F715D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2E162EBF" w14:textId="31E86D9D" w:rsidR="001F715D" w:rsidRDefault="001F715D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15</w:t>
                        </w:r>
                      </w:p>
                    </w:tc>
                  </w:tr>
                  <w:tr w:rsidR="001F715D" w14:paraId="7E0FEBD9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E81E7D4" w14:textId="43D7E3E2" w:rsidR="001F715D" w:rsidRDefault="001F715D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68A787C1" w14:textId="4C4E3F46" w:rsidR="001F715D" w:rsidRDefault="001F715D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15</w:t>
                        </w:r>
                      </w:p>
                    </w:tc>
                  </w:tr>
                </w:tbl>
                <w:p w14:paraId="56AFE43C" w14:textId="77777777" w:rsidR="00FA5333" w:rsidRDefault="00FA5333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1F715D" w14:paraId="30FF9153" w14:textId="77777777" w:rsidTr="003A006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7E09E169" w14:textId="1AA48143" w:rsidR="001F715D" w:rsidRDefault="001F715D" w:rsidP="003A006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Control-4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5C197680" w14:textId="1A5FC99E" w:rsidR="001F715D" w:rsidRDefault="001F715D" w:rsidP="003A006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7C65FBA" wp14:editId="318B8B31">
                        <wp:extent cx="2311400" cy="1849120"/>
                        <wp:effectExtent l="0" t="0" r="0" b="0"/>
                        <wp:docPr id="1229500629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9500629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849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1F715D" w14:paraId="2AC7A487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57E3E1FE" w14:textId="1057570E" w:rsidR="001F715D" w:rsidRPr="00BE6656" w:rsidRDefault="001F715D" w:rsidP="003A006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5C61B0C7" w14:textId="01B36E76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1F715D" w14:paraId="67919D24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52B3AB12" w14:textId="584661C4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51B6A981" w14:textId="1F21876E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1F715D" w14:paraId="652CF37B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6246D0DB" w14:textId="0885A328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51C74849" w14:textId="09D0F779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20</w:t>
                        </w:r>
                      </w:p>
                    </w:tc>
                  </w:tr>
                  <w:tr w:rsidR="001F715D" w14:paraId="555594CC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5E79CFC6" w14:textId="4F3A4741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0224B58D" w14:textId="09CC5DBC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20</w:t>
                        </w:r>
                      </w:p>
                    </w:tc>
                  </w:tr>
                </w:tbl>
                <w:p w14:paraId="47FF878A" w14:textId="77777777" w:rsidR="001F715D" w:rsidRDefault="001F715D" w:rsidP="003A006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1F715D" w14:paraId="15AFA06B" w14:textId="77777777" w:rsidTr="003A006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5776EEF9" w14:textId="01356ED8" w:rsidR="001F715D" w:rsidRDefault="001F715D" w:rsidP="003A006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Control-5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08BAADC9" w14:textId="17B53C22" w:rsidR="001F715D" w:rsidRDefault="001F715D" w:rsidP="003A00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ED0A0E5" wp14:editId="38124FC8">
                        <wp:extent cx="2311400" cy="1849120"/>
                        <wp:effectExtent l="0" t="0" r="0" b="0"/>
                        <wp:docPr id="1744763448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4763448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849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1F715D" w14:paraId="4F5A21A8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7CA9BE00" w14:textId="5265D3F3" w:rsidR="001F715D" w:rsidRPr="00BE6656" w:rsidRDefault="001F715D" w:rsidP="003A006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16EAF8DE" w14:textId="2780EEA4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1F715D" w14:paraId="5389F061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01DFCB8" w14:textId="6DD7A56F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3974DE89" w14:textId="04F27842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1F715D" w14:paraId="38416269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1C34F553" w14:textId="3F692B1D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36B426CD" w14:textId="40A7D0A0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19.4126</w:t>
                        </w:r>
                      </w:p>
                    </w:tc>
                  </w:tr>
                  <w:tr w:rsidR="001F715D" w14:paraId="53747A07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62C3073" w14:textId="367A4259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084B7FDA" w14:textId="0B502814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19.4126</w:t>
                        </w:r>
                      </w:p>
                    </w:tc>
                  </w:tr>
                </w:tbl>
                <w:p w14:paraId="4FCA0F09" w14:textId="77777777" w:rsidR="001F715D" w:rsidRDefault="001F715D" w:rsidP="003A00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1F715D" w14:paraId="16F9DB5E" w14:textId="77777777" w:rsidTr="003A006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0DA9DBAD" w14:textId="2A08907C" w:rsidR="001F715D" w:rsidRDefault="001F715D" w:rsidP="003A006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Control-7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485D352B" w14:textId="2043FE5C" w:rsidR="001F715D" w:rsidRDefault="001F715D" w:rsidP="003A006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B81E237" wp14:editId="322B0958">
                        <wp:extent cx="2311400" cy="1849120"/>
                        <wp:effectExtent l="0" t="0" r="0" b="0"/>
                        <wp:docPr id="723416121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3416121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849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1F715D" w14:paraId="73A17009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3ACD8ABD" w14:textId="33320BB9" w:rsidR="001F715D" w:rsidRPr="00BE6656" w:rsidRDefault="001F715D" w:rsidP="003A006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7A503F83" w14:textId="21F879C5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8 face(s)</w:t>
                        </w:r>
                      </w:p>
                    </w:tc>
                  </w:tr>
                  <w:tr w:rsidR="001F715D" w14:paraId="0A774C81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56FF423" w14:textId="1DBEB93F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62F5CAF0" w14:textId="38D56B32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1F715D" w14:paraId="40117999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34C232C0" w14:textId="7972B12E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921C865" w14:textId="4004204E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</w:t>
                        </w:r>
                      </w:p>
                    </w:tc>
                  </w:tr>
                  <w:tr w:rsidR="001F715D" w14:paraId="739F6B8D" w14:textId="77777777" w:rsidTr="003A0069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21165AB" w14:textId="45EE03F2" w:rsidR="001F715D" w:rsidRDefault="001F715D" w:rsidP="003A006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207640C4" w14:textId="571A4157" w:rsidR="001F715D" w:rsidRDefault="001F715D" w:rsidP="003A006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</w:t>
                        </w:r>
                      </w:p>
                    </w:tc>
                  </w:tr>
                </w:tbl>
                <w:p w14:paraId="1353F565" w14:textId="77777777" w:rsidR="001F715D" w:rsidRDefault="001F715D" w:rsidP="003A006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D525E58" w14:textId="5D811D87" w:rsidR="00A61A59" w:rsidRPr="00F077CB" w:rsidRDefault="00A61A59" w:rsidP="000A7C6B"/>
        </w:tc>
      </w:tr>
    </w:tbl>
    <w:p w14:paraId="1E13645F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1465A52A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8FE5272" w14:textId="3FD3EEB0" w:rsidR="002C53F9" w:rsidRDefault="001F715D" w:rsidP="000A7C6B">
            <w:pPr>
              <w:pStyle w:val="Heading1"/>
            </w:pPr>
            <w:bookmarkStart w:id="16" w:name="_Toc231893380"/>
            <w:r>
              <w:lastRenderedPageBreak/>
              <w:t>Sensor Details</w:t>
            </w:r>
            <w:bookmarkEnd w:id="16"/>
          </w:p>
          <w:p w14:paraId="653098E0" w14:textId="0854C7B9" w:rsidR="002C53F9" w:rsidRPr="00F077CB" w:rsidRDefault="001F715D" w:rsidP="000A7C6B">
            <w:r>
              <w:t>No Data</w:t>
            </w:r>
          </w:p>
        </w:tc>
      </w:tr>
    </w:tbl>
    <w:p w14:paraId="1A7E034B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1E81E935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6F510F36" w14:textId="150E7297" w:rsidR="005F5B79" w:rsidRDefault="001F715D" w:rsidP="000A7C6B">
            <w:pPr>
              <w:pStyle w:val="Heading1"/>
            </w:pPr>
            <w:bookmarkStart w:id="17" w:name="_Toc231893381"/>
            <w:r>
              <w:t>Resultant Forces</w:t>
            </w:r>
            <w:bookmarkEnd w:id="17"/>
          </w:p>
          <w:p w14:paraId="13C188F3" w14:textId="79B428D6" w:rsidR="005F5B79" w:rsidRPr="000B04D4" w:rsidRDefault="001F715D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53D2E9EE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2AF8F59" w14:textId="113A3FE0" w:rsidR="005F5B79" w:rsidRDefault="001F715D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41AFE3C" w14:textId="4703B2F5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A98006B" w14:textId="4FB47188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454D153" w14:textId="503F790B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4EF4FCA" w14:textId="326E7F89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BD4F54A" w14:textId="6348BCA5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1F7D894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D652554" w14:textId="02B11FB0" w:rsidR="005F5B79" w:rsidRPr="004D2956" w:rsidRDefault="001F715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C55E781" w14:textId="73F543C2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69EE720" w14:textId="587449D1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9.90927e-07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15975C" w14:textId="2E137117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C5C6B01" w14:textId="541F74A6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-3.12179e-06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081E340" w14:textId="7879F774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3.27529e-06</w:t>
                  </w:r>
                </w:p>
              </w:tc>
            </w:tr>
          </w:tbl>
          <w:p w14:paraId="2C3C86CD" w14:textId="64DE9E81" w:rsidR="005F5B79" w:rsidRPr="000B04D4" w:rsidRDefault="001F715D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6CA852D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90C2291" w14:textId="2CF7053C" w:rsidR="005F5B79" w:rsidRDefault="001F715D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196E213" w14:textId="02C511B3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46BE518" w14:textId="2BF65955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A409CAA" w14:textId="13D4BF62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BC70284" w14:textId="54B074C6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CB87D36" w14:textId="424DB371" w:rsidR="005F5B79" w:rsidRDefault="001F71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6EACDEC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7DD95F" w14:textId="1B90A1E5" w:rsidR="005F5B79" w:rsidRPr="004D2956" w:rsidRDefault="001F715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708C2E4" w14:textId="5D44AC89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6297334" w14:textId="24CDDA90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F356B94" w14:textId="63BED7C2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F6CF6DD" w14:textId="107CA9D9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2475DEB" w14:textId="39E9C4A7" w:rsidR="005F5B79" w:rsidRPr="004D2956" w:rsidRDefault="001F71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38EAB080" w14:textId="77777777" w:rsidR="005F5B79" w:rsidRDefault="005F5B79" w:rsidP="000A7C6B"/>
        </w:tc>
      </w:tr>
      <w:tr w:rsidR="005F5B79" w14:paraId="46F76E00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8DC4D66" w14:textId="5EBE0F4A" w:rsidR="00C6072D" w:rsidRPr="000B04D4" w:rsidRDefault="001F715D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23EFB4C7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6923645" w14:textId="671D927D" w:rsidR="00C6072D" w:rsidRDefault="001F715D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238C46B" w14:textId="3C1644B8" w:rsidR="00C6072D" w:rsidRDefault="001F71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6D3FE0E" w14:textId="047524A3" w:rsidR="00C6072D" w:rsidRDefault="001F71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DC66056" w14:textId="6D64EC99" w:rsidR="00C6072D" w:rsidRDefault="001F71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E6AA9D1" w14:textId="6978FE63" w:rsidR="00C6072D" w:rsidRDefault="001F71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D01AA50" w14:textId="0FB9C91A" w:rsidR="00C6072D" w:rsidRDefault="001F715D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20E48C0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DF6F77B" w14:textId="7489A71D" w:rsidR="00C6072D" w:rsidRPr="004D2956" w:rsidRDefault="001F715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810492" w14:textId="3D571D03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E993B8A" w14:textId="1D0B3D16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0.109239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8E098E" w14:textId="53D5A1C4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-0.0370828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11600E" w14:textId="61C40ED4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-0.108979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89EE043" w14:textId="65649C58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0.158697</w:t>
                  </w:r>
                </w:p>
              </w:tc>
            </w:tr>
          </w:tbl>
          <w:p w14:paraId="3909C27F" w14:textId="1DB91778" w:rsidR="00C6072D" w:rsidRPr="000B04D4" w:rsidRDefault="001F715D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16AB3706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6774652" w14:textId="2B51859F" w:rsidR="00C6072D" w:rsidRDefault="001F715D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8D19CDD" w14:textId="51A3C661" w:rsidR="00C6072D" w:rsidRDefault="001F71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C7BCBC3" w14:textId="35B8C781" w:rsidR="00C6072D" w:rsidRDefault="001F71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444CCE2" w14:textId="78A81FC4" w:rsidR="00C6072D" w:rsidRDefault="001F71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E74DA29" w14:textId="0DB09649" w:rsidR="00C6072D" w:rsidRDefault="001F71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3E22B7E" w14:textId="645238E1" w:rsidR="00C6072D" w:rsidRDefault="001F71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45F34D0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16AA823" w14:textId="717FFB73" w:rsidR="00C6072D" w:rsidRPr="004D2956" w:rsidRDefault="001F715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3C12114" w14:textId="12FE5C18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31ED85B" w14:textId="0CCA7ECD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32.5758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5ED79A" w14:textId="64D789E7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3.83841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E81FFCB" w14:textId="4A823554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15.0319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C3EE835" w14:textId="415CF1E5" w:rsidR="00C6072D" w:rsidRPr="004D2956" w:rsidRDefault="001F71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36.0815</w:t>
                  </w:r>
                </w:p>
              </w:tc>
            </w:tr>
          </w:tbl>
          <w:p w14:paraId="5818B57D" w14:textId="4B5B9D01" w:rsidR="005F5B79" w:rsidRDefault="005F5B79" w:rsidP="000A7C6B"/>
        </w:tc>
      </w:tr>
      <w:bookmarkEnd w:id="18"/>
      <w:bookmarkEnd w:id="19"/>
      <w:bookmarkEnd w:id="20"/>
    </w:tbl>
    <w:p w14:paraId="1D43DDEE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03805E68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12028EC" w14:textId="3F9B6EBF" w:rsidR="0050542D" w:rsidRPr="001F715D" w:rsidRDefault="001F715D" w:rsidP="001F715D">
            <w:pPr>
              <w:pStyle w:val="Heading1"/>
            </w:pPr>
            <w:bookmarkStart w:id="21" w:name="_Toc231893382"/>
            <w:r>
              <w:t>Beams</w:t>
            </w:r>
            <w:bookmarkEnd w:id="21"/>
          </w:p>
          <w:p w14:paraId="3F1E2BBA" w14:textId="4DBEB105" w:rsidR="00EC2432" w:rsidRDefault="001F715D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6EB27B78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407B81BB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0379391" w14:textId="5532B836" w:rsidR="00EC2432" w:rsidRDefault="001F715D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31893383"/>
            <w:r>
              <w:lastRenderedPageBreak/>
              <w:t>Study Results</w:t>
            </w:r>
            <w:bookmarkEnd w:id="25"/>
          </w:p>
          <w:p w14:paraId="6BF95920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1F715D" w14:paraId="7C51DEAE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F60593" w14:textId="6B4E1DF0" w:rsidR="001F715D" w:rsidRDefault="001F715D" w:rsidP="001F715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40A953" w14:textId="4CD7CA52" w:rsidR="001F715D" w:rsidRDefault="001F715D" w:rsidP="001F715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ACB597" w14:textId="0CFC4127" w:rsidR="001F715D" w:rsidRDefault="001F715D" w:rsidP="001F715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0BF0C91" w14:textId="1D0C0513" w:rsidR="001F715D" w:rsidRDefault="001F715D" w:rsidP="001F715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1F715D" w14:paraId="3EC7A53D" w14:textId="77777777" w:rsidTr="003A006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D8A867" w14:textId="2A7BA373" w:rsidR="001F715D" w:rsidRPr="004D2956" w:rsidRDefault="001F715D" w:rsidP="001F715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C16689" w14:textId="2BC25943" w:rsidR="001F715D" w:rsidRPr="004D2956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4C34DA" w14:textId="77777777" w:rsidR="001F715D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5.238e+03N/m^2</w:t>
                  </w:r>
                </w:p>
                <w:p w14:paraId="23877DFF" w14:textId="1E9493F8" w:rsidR="001F715D" w:rsidRPr="004D2956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120946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5CD4F6" w14:textId="77777777" w:rsidR="001F715D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1.016e+09N/m^2</w:t>
                  </w:r>
                </w:p>
                <w:p w14:paraId="1FF96C97" w14:textId="2162BC7B" w:rsidR="001F715D" w:rsidRPr="004D2956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24429</w:t>
                  </w:r>
                </w:p>
              </w:tc>
            </w:tr>
            <w:tr w:rsidR="001F715D" w14:paraId="030FDDD6" w14:textId="77777777" w:rsidTr="003A006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1ADA79" w14:textId="201C9F16" w:rsidR="001F715D" w:rsidRDefault="001F715D" w:rsidP="001F715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50FC552" wp14:editId="605052B0">
                        <wp:extent cx="6646545" cy="4232910"/>
                        <wp:effectExtent l="0" t="0" r="1905" b="0"/>
                        <wp:docPr id="1832902031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2902031" name="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232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3C081B" w14:textId="65CB0BD5" w:rsidR="001F715D" w:rsidRPr="004D2956" w:rsidRDefault="001F715D" w:rsidP="001F71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2 zonder batterijmodule en dak-Stress-Stress1</w:t>
                  </w:r>
                </w:p>
              </w:tc>
            </w:tr>
          </w:tbl>
          <w:p w14:paraId="4715E70E" w14:textId="77777777" w:rsidR="001F715D" w:rsidRDefault="001F715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350"/>
              <w:gridCol w:w="2175"/>
              <w:gridCol w:w="2209"/>
            </w:tblGrid>
            <w:tr w:rsidR="001F715D" w14:paraId="064933A5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B462AA4" w14:textId="2A8B6E36" w:rsidR="001F715D" w:rsidRDefault="001F715D" w:rsidP="001F715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DE7B45" w14:textId="76912C49" w:rsidR="001F715D" w:rsidRDefault="001F715D" w:rsidP="001F715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2BC78D" w14:textId="1959EDE3" w:rsidR="001F715D" w:rsidRDefault="001F715D" w:rsidP="001F715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99362FC" w14:textId="09299C40" w:rsidR="001F715D" w:rsidRDefault="001F715D" w:rsidP="001F715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1F715D" w14:paraId="1821DE56" w14:textId="77777777" w:rsidTr="003A006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4EE91A" w14:textId="120ECCF9" w:rsidR="001F715D" w:rsidRPr="004D2956" w:rsidRDefault="001F715D" w:rsidP="001F715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517213" w14:textId="3A0762F7" w:rsidR="001F715D" w:rsidRPr="004D2956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622956" w14:textId="77777777" w:rsidR="001F715D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2.380e-03mm</w:t>
                  </w:r>
                </w:p>
                <w:p w14:paraId="4E91FE65" w14:textId="68D8D149" w:rsidR="001F715D" w:rsidRPr="004D2956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168922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6B97A5" w14:textId="77777777" w:rsidR="001F715D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8.650e+00mm</w:t>
                  </w:r>
                </w:p>
                <w:p w14:paraId="51D94B12" w14:textId="7AA56782" w:rsidR="001F715D" w:rsidRPr="004D2956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59026</w:t>
                  </w:r>
                </w:p>
              </w:tc>
            </w:tr>
            <w:tr w:rsidR="001F715D" w14:paraId="25183FCC" w14:textId="77777777" w:rsidTr="003A006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65B5930" w14:textId="68E521B5" w:rsidR="001F715D" w:rsidRDefault="001F715D" w:rsidP="001F715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94B0714" wp14:editId="20F7DDF9">
                        <wp:extent cx="6646545" cy="4232910"/>
                        <wp:effectExtent l="0" t="0" r="1905" b="0"/>
                        <wp:docPr id="616271664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6271664" name="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232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797F5F" w14:textId="2F4DBF12" w:rsidR="001F715D" w:rsidRPr="004D2956" w:rsidRDefault="001F715D" w:rsidP="001F71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2 zonder batterijmodule en dak-Displacement-Displacement1</w:t>
                  </w:r>
                </w:p>
              </w:tc>
            </w:tr>
          </w:tbl>
          <w:p w14:paraId="2056CA78" w14:textId="77777777" w:rsidR="001F715D" w:rsidRDefault="001F715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1F715D" w14:paraId="45737693" w14:textId="77777777" w:rsidTr="003A00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E00FC52" w14:textId="48ED958A" w:rsidR="001F715D" w:rsidRDefault="001F715D" w:rsidP="001F715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6DCA597" w14:textId="46D53488" w:rsidR="001F715D" w:rsidRDefault="001F715D" w:rsidP="001F715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9C9567E" w14:textId="35FC6254" w:rsidR="001F715D" w:rsidRDefault="001F715D" w:rsidP="001F715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C07E1F0" w14:textId="0B7BC4C6" w:rsidR="001F715D" w:rsidRDefault="001F715D" w:rsidP="001F715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1F715D" w14:paraId="5060A7A4" w14:textId="77777777" w:rsidTr="003A006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98BCB1" w14:textId="64CEFF31" w:rsidR="001F715D" w:rsidRPr="004D2956" w:rsidRDefault="001F715D" w:rsidP="001F715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8BC397" w14:textId="2C56548F" w:rsidR="001F715D" w:rsidRPr="004D2956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435368" w14:textId="77777777" w:rsidR="001F715D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4.949e-08</w:t>
                  </w:r>
                </w:p>
                <w:p w14:paraId="53DB6A45" w14:textId="6DE3B244" w:rsidR="001F715D" w:rsidRPr="004D2956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57149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5ADF66" w14:textId="77777777" w:rsidR="001F715D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1.290e-03</w:t>
                  </w:r>
                </w:p>
                <w:p w14:paraId="2388C0FE" w14:textId="7039188E" w:rsidR="001F715D" w:rsidRPr="004D2956" w:rsidRDefault="001F715D" w:rsidP="001F71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11900</w:t>
                  </w:r>
                </w:p>
              </w:tc>
            </w:tr>
            <w:tr w:rsidR="001F715D" w14:paraId="1207DF7A" w14:textId="77777777" w:rsidTr="003A006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70C107A" w14:textId="59951CFB" w:rsidR="001F715D" w:rsidRDefault="001F715D" w:rsidP="001F715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885A1F9" wp14:editId="30FA096E">
                        <wp:extent cx="6646545" cy="4232910"/>
                        <wp:effectExtent l="0" t="0" r="1905" b="0"/>
                        <wp:docPr id="1039803894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9803894" name=""/>
                                <pic:cNvPicPr/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232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E0E041" w14:textId="145051AC" w:rsidR="001F715D" w:rsidRPr="004D2956" w:rsidRDefault="001F715D" w:rsidP="001F71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2 zonder batterijmodule en dak-Strain-Strain1</w:t>
                  </w:r>
                </w:p>
              </w:tc>
            </w:tr>
          </w:tbl>
          <w:p w14:paraId="6FFE9922" w14:textId="77777777" w:rsidR="001F715D" w:rsidRPr="000B04D4" w:rsidRDefault="001F715D" w:rsidP="000A7C6B"/>
          <w:bookmarkEnd w:id="22"/>
          <w:bookmarkEnd w:id="23"/>
          <w:bookmarkEnd w:id="24"/>
          <w:p w14:paraId="2979CB5D" w14:textId="2463F8A6" w:rsidR="00EC2432" w:rsidRDefault="00EC2432" w:rsidP="000A7C6B"/>
        </w:tc>
      </w:tr>
    </w:tbl>
    <w:p w14:paraId="5D2CBFB2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399F5D59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69051D0" w14:textId="707393AE" w:rsidR="000B1701" w:rsidRPr="001F715D" w:rsidRDefault="001F715D" w:rsidP="001F715D">
            <w:pPr>
              <w:pStyle w:val="Heading1"/>
              <w:rPr>
                <w:lang w:val="fr-FR"/>
              </w:rPr>
            </w:pPr>
            <w:bookmarkStart w:id="26" w:name="_Toc231893384"/>
            <w:r>
              <w:rPr>
                <w:lang w:val="fr-FR"/>
              </w:rPr>
              <w:t>Conclusion</w:t>
            </w:r>
            <w:bookmarkEnd w:id="26"/>
          </w:p>
        </w:tc>
      </w:tr>
    </w:tbl>
    <w:p w14:paraId="6503B36E" w14:textId="108B6480" w:rsidR="00AC3438" w:rsidRPr="00AC3438" w:rsidRDefault="00AC3438" w:rsidP="00FE0924"/>
    <w:sectPr w:rsidR="00AC3438" w:rsidRPr="00AC3438" w:rsidSect="001F715D">
      <w:footerReference w:type="default" r:id="rId34"/>
      <w:footerReference w:type="first" r:id="rId35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FA84" w14:textId="77777777" w:rsidR="00DD1DD1" w:rsidRDefault="00DD1DD1" w:rsidP="00F25CD7">
      <w:pPr>
        <w:spacing w:after="0" w:line="240" w:lineRule="auto"/>
      </w:pPr>
      <w:r>
        <w:separator/>
      </w:r>
    </w:p>
  </w:endnote>
  <w:endnote w:type="continuationSeparator" w:id="0">
    <w:p w14:paraId="1A29205B" w14:textId="77777777" w:rsidR="00DD1DD1" w:rsidRDefault="00DD1DD1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DC4D2F" w14:paraId="36E6E897" w14:textId="77777777" w:rsidTr="003E1AE9">
      <w:tc>
        <w:tcPr>
          <w:tcW w:w="867" w:type="pct"/>
        </w:tcPr>
        <w:p w14:paraId="250F8B15" w14:textId="77777777"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4A6D2C0" wp14:editId="3EEFF4D4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60577A45" w14:textId="728681FB" w:rsidR="00DC4D2F" w:rsidRDefault="001F715D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16FA9A83" w14:textId="73EAA4A5" w:rsidR="00DC4D2F" w:rsidRDefault="001F715D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P000014110FLR</w:t>
          </w:r>
        </w:p>
      </w:tc>
      <w:tc>
        <w:tcPr>
          <w:tcW w:w="0" w:type="auto"/>
          <w:vAlign w:val="bottom"/>
        </w:tcPr>
        <w:p w14:paraId="27064738" w14:textId="77777777"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5375BA00" w14:textId="77777777"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14:paraId="6A756C91" w14:textId="77777777" w:rsidTr="00BF0BC4">
      <w:tc>
        <w:tcPr>
          <w:tcW w:w="1908" w:type="dxa"/>
        </w:tcPr>
        <w:p w14:paraId="0BD4B4A2" w14:textId="77777777"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6904435" wp14:editId="37955AE7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7A22739B" w14:textId="32E6762A" w:rsidR="00DC4D2F" w:rsidRDefault="001F715D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16B9E976" w14:textId="6A15DB7B" w:rsidR="00DC4D2F" w:rsidRDefault="001F715D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P000014110FLR</w:t>
          </w:r>
        </w:p>
      </w:tc>
      <w:tc>
        <w:tcPr>
          <w:tcW w:w="360" w:type="dxa"/>
          <w:vAlign w:val="bottom"/>
        </w:tcPr>
        <w:p w14:paraId="753E19EC" w14:textId="77777777"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5D2DE01" w14:textId="77777777"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15097" w14:textId="77777777" w:rsidR="00DD1DD1" w:rsidRDefault="00DD1DD1" w:rsidP="00F25CD7">
      <w:pPr>
        <w:spacing w:after="0" w:line="240" w:lineRule="auto"/>
      </w:pPr>
      <w:r>
        <w:separator/>
      </w:r>
    </w:p>
  </w:footnote>
  <w:footnote w:type="continuationSeparator" w:id="0">
    <w:p w14:paraId="36164D58" w14:textId="77777777" w:rsidR="00DD1DD1" w:rsidRDefault="00DD1DD1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5D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2210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1F715D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D1DD1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84588"/>
  <w15:docId w15:val="{E8831FC3-97C1-4E9B-BD58-0F94C34A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21" Type="http://schemas.openxmlformats.org/officeDocument/2006/relationships/image" Target="media/image15.jpe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oter" Target="footer2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6AAC7-2917-4F5C-B83C-F13ED3BB5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16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PDMDesktop</dc:creator>
  <cp:lastModifiedBy>PDMDesktop</cp:lastModifiedBy>
  <cp:revision>1</cp:revision>
  <dcterms:created xsi:type="dcterms:W3CDTF">2026-06-09T09:27:00Z</dcterms:created>
  <dcterms:modified xsi:type="dcterms:W3CDTF">2026-06-09T09:29:00Z</dcterms:modified>
</cp:coreProperties>
</file>