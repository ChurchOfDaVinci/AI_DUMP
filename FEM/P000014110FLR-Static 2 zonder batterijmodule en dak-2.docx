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715BD0AC" w14:textId="77777777" w:rsidTr="00A43A5B">
        <w:trPr>
          <w:cantSplit/>
          <w:trHeight w:val="4488"/>
        </w:trPr>
        <w:tc>
          <w:tcPr>
            <w:tcW w:w="6285" w:type="dxa"/>
          </w:tcPr>
          <w:p w14:paraId="44837D07" w14:textId="1C71CAFC" w:rsidR="00F448BC" w:rsidRDefault="004F7A4E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84E17D" wp14:editId="3207F3A0">
                  <wp:extent cx="3853815" cy="2416175"/>
                  <wp:effectExtent l="0" t="0" r="0" b="3175"/>
                  <wp:docPr id="48294051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94051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64CC0D7D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03605395" w14:textId="216C97B9" w:rsidR="00B77317" w:rsidRPr="00CD1539" w:rsidRDefault="004F7A4E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P000014110FLR</w:t>
                  </w:r>
                </w:p>
                <w:p w14:paraId="21732D09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5A9364B2" w14:textId="0BDF668B" w:rsidR="00B77317" w:rsidRPr="00CD1539" w:rsidRDefault="004F7A4E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Thursday, June 11,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638AE3DE" w14:textId="6AE5CDD4" w:rsidR="00B77317" w:rsidRPr="00CD1539" w:rsidRDefault="004F7A4E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2 zonder batterijmodule en dak</w:t>
                  </w:r>
                </w:p>
                <w:p w14:paraId="6254A85E" w14:textId="18718625" w:rsidR="00B77317" w:rsidRPr="006A441F" w:rsidRDefault="004F7A4E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1BFBA5BE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32E7178" w14:textId="217F2043" w:rsidR="00B77317" w:rsidRDefault="004F7A4E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45D134AD" w14:textId="37E87D93" w:rsidR="004F7A4E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2074796" w:history="1">
                        <w:r w:rsidR="004F7A4E" w:rsidRPr="009E2C56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4F7A4E">
                          <w:rPr>
                            <w:noProof/>
                            <w:webHidden/>
                          </w:rPr>
                          <w:tab/>
                        </w:r>
                        <w:r w:rsidR="004F7A4E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F7A4E">
                          <w:rPr>
                            <w:noProof/>
                            <w:webHidden/>
                          </w:rPr>
                          <w:instrText xml:space="preserve"> PAGEREF _Toc232074796 \h </w:instrText>
                        </w:r>
                        <w:r w:rsidR="004F7A4E">
                          <w:rPr>
                            <w:noProof/>
                            <w:webHidden/>
                          </w:rPr>
                        </w:r>
                        <w:r w:rsidR="004F7A4E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4F7A4E">
                          <w:rPr>
                            <w:noProof/>
                            <w:webHidden/>
                          </w:rPr>
                          <w:t>1</w:t>
                        </w:r>
                        <w:r w:rsidR="004F7A4E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5DEA286" w14:textId="71DE13FA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797" w:history="1">
                        <w:r w:rsidRPr="009E2C56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_Toc232074797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90DA1B5" w14:textId="7F96BEC6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798" w:history="1">
                        <w:r w:rsidRPr="009E2C56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_Toc232074798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B016AFB" w14:textId="059C780E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799" w:history="1">
                        <w:r w:rsidRPr="009E2C56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_Toc232074799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071EAEF" w14:textId="166D97CA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0" w:history="1">
                        <w:r w:rsidRPr="009E2C56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D4EC52A" w14:textId="090F05DD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1" w:history="1">
                        <w:r w:rsidRPr="009E2C56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1EEBD4B" w14:textId="36BB3FBA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2" w:history="1">
                        <w:r w:rsidRPr="009E2C56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EE0A257" w14:textId="3BF958E9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3" w:history="1">
                        <w:r w:rsidRPr="009E2C56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AC0B101" w14:textId="68AB8311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4" w:history="1">
                        <w:r w:rsidRPr="009E2C56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D53658E" w14:textId="49DBB28E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5" w:history="1">
                        <w:r w:rsidRPr="009E2C56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36BCB89" w14:textId="0857237C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6" w:history="1">
                        <w:r w:rsidRPr="009E2C56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96BFD2B" w14:textId="18F6A347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7" w:history="1">
                        <w:r w:rsidRPr="009E2C56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EDC2F84" w14:textId="361FA2C0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8" w:history="1">
                        <w:r w:rsidRPr="009E2C56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017AD13" w14:textId="5A6134A9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09" w:history="1">
                        <w:r w:rsidRPr="009E2C56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7578EBD" w14:textId="2B1B1CA8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10" w:history="1">
                        <w:r w:rsidRPr="009E2C56">
                          <w:rPr>
                            <w:rStyle w:val="Hyperlink"/>
                            <w:noProof/>
                            <w:lang w:val="fr-FR"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50BC486" w14:textId="5A5383A7" w:rsidR="004F7A4E" w:rsidRDefault="004F7A4E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811" w:history="1">
                        <w:r w:rsidRPr="009E2C56">
                          <w:rPr>
                            <w:rStyle w:val="Hyperlink"/>
                            <w:noProof/>
                          </w:rPr>
                          <w:t>Appendix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_Toc232074811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7C3C224" w14:textId="1F7F16AF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20121928" w14:textId="77777777" w:rsidR="00F448BC" w:rsidRDefault="00F448BC" w:rsidP="00A5373F"/>
        </w:tc>
      </w:tr>
      <w:tr w:rsidR="00F448BC" w14:paraId="6FE685D2" w14:textId="77777777" w:rsidTr="00BE081A">
        <w:trPr>
          <w:cantSplit/>
          <w:trHeight w:val="3924"/>
        </w:trPr>
        <w:tc>
          <w:tcPr>
            <w:tcW w:w="6285" w:type="dxa"/>
          </w:tcPr>
          <w:p w14:paraId="6A6138B7" w14:textId="5A010BB1" w:rsidR="00C27B5D" w:rsidRDefault="004F7A4E" w:rsidP="00C27B5D">
            <w:pPr>
              <w:pStyle w:val="Heading1"/>
            </w:pPr>
            <w:bookmarkStart w:id="0" w:name="_Toc232074796"/>
            <w:r>
              <w:t>Description</w:t>
            </w:r>
            <w:bookmarkEnd w:id="0"/>
          </w:p>
          <w:p w14:paraId="2EC9A36A" w14:textId="76EC8A19" w:rsidR="00F448BC" w:rsidRPr="00E65D6E" w:rsidRDefault="004F7A4E" w:rsidP="00FF408C">
            <w:r>
              <w:t>No Data</w:t>
            </w:r>
          </w:p>
        </w:tc>
        <w:tc>
          <w:tcPr>
            <w:tcW w:w="4713" w:type="dxa"/>
            <w:vMerge/>
          </w:tcPr>
          <w:p w14:paraId="088EF8AC" w14:textId="77777777" w:rsidR="00F448BC" w:rsidRPr="00A33AA4" w:rsidRDefault="00F448BC" w:rsidP="00840CC7">
            <w:pPr>
              <w:pStyle w:val="TOC3"/>
            </w:pPr>
          </w:p>
        </w:tc>
      </w:tr>
    </w:tbl>
    <w:p w14:paraId="79A8B0FD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3AE7909A" w14:textId="77777777" w:rsidTr="00DD03CF">
        <w:tc>
          <w:tcPr>
            <w:tcW w:w="11016" w:type="dxa"/>
          </w:tcPr>
          <w:p w14:paraId="579AC2BC" w14:textId="6415FFC8" w:rsidR="00343025" w:rsidRDefault="004F7A4E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32074797"/>
            <w:r>
              <w:lastRenderedPageBreak/>
              <w:t>Assumptions</w:t>
            </w:r>
            <w:bookmarkEnd w:id="4"/>
          </w:p>
          <w:p w14:paraId="672D84A1" w14:textId="77777777" w:rsidR="00E1211B" w:rsidRDefault="00E1211B" w:rsidP="00343025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92"/>
              <w:gridCol w:w="5393"/>
            </w:tblGrid>
            <w:tr w:rsidR="00221495" w14:paraId="3F56F7DE" w14:textId="77777777" w:rsidTr="00DD03CF">
              <w:tc>
                <w:tcPr>
                  <w:tcW w:w="5392" w:type="dxa"/>
                  <w:vAlign w:val="center"/>
                </w:tcPr>
                <w:p w14:paraId="584608A0" w14:textId="4CF9F6EA" w:rsidR="00221495" w:rsidRDefault="004F7A4E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C823D9C" wp14:editId="452831B6">
                        <wp:extent cx="3286760" cy="2497455"/>
                        <wp:effectExtent l="0" t="0" r="8890" b="0"/>
                        <wp:docPr id="1682720289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2720289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6760" cy="2497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C5D0CC" w14:textId="22711FD5" w:rsidR="00221495" w:rsidRDefault="004F7A4E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Original Model</w:t>
                  </w:r>
                </w:p>
              </w:tc>
              <w:tc>
                <w:tcPr>
                  <w:tcW w:w="5393" w:type="dxa"/>
                  <w:vAlign w:val="center"/>
                </w:tcPr>
                <w:p w14:paraId="6CE7E073" w14:textId="6E046C38" w:rsidR="00221495" w:rsidRDefault="004F7A4E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AB895D5" wp14:editId="2175F441">
                        <wp:extent cx="3287395" cy="2061210"/>
                        <wp:effectExtent l="0" t="0" r="8255" b="0"/>
                        <wp:docPr id="414825915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482591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7395" cy="2061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9A7A6A" w14:textId="4C657F62" w:rsidR="00221495" w:rsidRDefault="004F7A4E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Model Analyzed</w:t>
                  </w:r>
                </w:p>
              </w:tc>
            </w:tr>
          </w:tbl>
          <w:p w14:paraId="71253177" w14:textId="2F9F7F5E" w:rsidR="00A96F2C" w:rsidRDefault="00A96F2C" w:rsidP="00A96F2C"/>
        </w:tc>
      </w:tr>
    </w:tbl>
    <w:p w14:paraId="60A32CD9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79F4F5F6" w14:textId="77777777" w:rsidTr="00ED5A01">
        <w:tc>
          <w:tcPr>
            <w:tcW w:w="11016" w:type="dxa"/>
          </w:tcPr>
          <w:p w14:paraId="6EFC76EB" w14:textId="570381A5" w:rsidR="00FF408C" w:rsidRDefault="004F7A4E" w:rsidP="00FF408C">
            <w:pPr>
              <w:pStyle w:val="Heading1"/>
            </w:pPr>
            <w:bookmarkStart w:id="5" w:name="_Toc232074798"/>
            <w:r>
              <w:lastRenderedPageBreak/>
              <w:t>Model Information</w:t>
            </w:r>
            <w:bookmarkEnd w:id="5"/>
          </w:p>
          <w:p w14:paraId="666AF966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7FAF74A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4F1A5D46" w14:textId="77777777" w:rsidTr="00077EA0">
                    <w:tc>
                      <w:tcPr>
                        <w:tcW w:w="8640" w:type="dxa"/>
                      </w:tcPr>
                      <w:p w14:paraId="30EEAAC7" w14:textId="7CD71427" w:rsidR="00077EA0" w:rsidRDefault="004F7A4E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622D28A8" wp14:editId="534EB9B7">
                              <wp:extent cx="5349240" cy="4064635"/>
                              <wp:effectExtent l="0" t="0" r="3810" b="0"/>
                              <wp:docPr id="1059087619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59087619" name="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40646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1791D1F" w14:textId="11C02DC1" w:rsidR="00C16188" w:rsidRDefault="004F7A4E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</w:t>
                  </w:r>
                </w:p>
                <w:p w14:paraId="5E5F0E2B" w14:textId="54C6E3B1" w:rsidR="00C16188" w:rsidRDefault="004F7A4E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5CF014A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1A9C6F" w14:textId="15451BE6" w:rsidR="00C16188" w:rsidRPr="0044448A" w:rsidRDefault="004F7A4E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3597D46D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56468F" w14:textId="57D26171" w:rsidR="00C16188" w:rsidRDefault="004F7A4E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5DD8C47" w14:textId="058D0CBA" w:rsidR="00C16188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F5B5FB3" w14:textId="72325A44" w:rsidR="00C16188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734E82" w14:textId="602F6A98" w:rsidR="00C16188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4F7A4E" w14:paraId="00AB1F2D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9BE8904" w14:textId="1CEFFACE" w:rsidR="004F7A4E" w:rsidRDefault="004F7A4E" w:rsidP="00913457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Fillet11</w:t>
                  </w:r>
                </w:p>
                <w:p w14:paraId="5D9B2F00" w14:textId="5C558BCE" w:rsidR="004F7A4E" w:rsidRPr="0044448A" w:rsidRDefault="004F7A4E" w:rsidP="0091345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8E13739" wp14:editId="111D05D8">
                        <wp:extent cx="1562735" cy="1187450"/>
                        <wp:effectExtent l="0" t="0" r="0" b="0"/>
                        <wp:docPr id="886539771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6539771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566F6F5" w14:textId="5C007DF3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FC684AA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Mass:12.3782 kg</w:t>
                  </w:r>
                </w:p>
                <w:p w14:paraId="355A99C6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Volume:0.00157523 m^3</w:t>
                  </w:r>
                </w:p>
                <w:p w14:paraId="36C55100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708B9D05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Weight:121.306 N</w:t>
                  </w:r>
                </w:p>
                <w:p w14:paraId="7A1CD451" w14:textId="4AC13142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103AD3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2025\P000008405FLR.SLDPRT</w:t>
                  </w:r>
                </w:p>
                <w:p w14:paraId="3F0A13EC" w14:textId="3AAD92E2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9 07:22:34 2025</w:t>
                  </w:r>
                </w:p>
              </w:tc>
            </w:tr>
            <w:tr w:rsidR="004F7A4E" w14:paraId="1D0164DD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D7BE0A" w14:textId="5D6FA356" w:rsidR="004F7A4E" w:rsidRDefault="004F7A4E" w:rsidP="00913457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Fillet11</w:t>
                  </w:r>
                </w:p>
                <w:p w14:paraId="52A2646B" w14:textId="0F0076C6" w:rsidR="004F7A4E" w:rsidRPr="0044448A" w:rsidRDefault="004F7A4E" w:rsidP="0091345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FD94AE5" wp14:editId="532A1964">
                        <wp:extent cx="1562735" cy="1187450"/>
                        <wp:effectExtent l="0" t="0" r="0" b="0"/>
                        <wp:docPr id="921853534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1853534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F3398F" w14:textId="2A5BBC77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AF17485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Mass:12.3782 kg</w:t>
                  </w:r>
                </w:p>
                <w:p w14:paraId="7C9B2CE7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Volume:0.00157523 m^3</w:t>
                  </w:r>
                </w:p>
                <w:p w14:paraId="4617E987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63A89F49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Weight:121.306 N</w:t>
                  </w:r>
                </w:p>
                <w:p w14:paraId="1FF3F0E0" w14:textId="1E66AA86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6F878F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2025\P000008405FLR.SLDPRT</w:t>
                  </w:r>
                </w:p>
                <w:p w14:paraId="6C6C979D" w14:textId="32B06F69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9 07:22:34 2025</w:t>
                  </w:r>
                </w:p>
              </w:tc>
            </w:tr>
            <w:tr w:rsidR="004F7A4E" w14:paraId="2B1AFB6C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9872B74" w14:textId="34AA5701" w:rsidR="004F7A4E" w:rsidRDefault="004F7A4E" w:rsidP="00913457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&lt;P000003232&gt;-&lt;Fillet11&gt;</w:t>
                  </w:r>
                </w:p>
                <w:p w14:paraId="319AF1AF" w14:textId="35AEEFA7" w:rsidR="004F7A4E" w:rsidRPr="0044448A" w:rsidRDefault="004F7A4E" w:rsidP="00913457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03699AC" w14:textId="5F48C845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DA22C3C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Mass:12.3783 kg</w:t>
                  </w:r>
                </w:p>
                <w:p w14:paraId="1219CE0A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Volume:0.00157524 m^3</w:t>
                  </w:r>
                </w:p>
                <w:p w14:paraId="7EBCF902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Density:7,858.04 kg/m^3</w:t>
                  </w:r>
                </w:p>
                <w:p w14:paraId="322636E1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Weight:121.307 N</w:t>
                  </w:r>
                </w:p>
                <w:p w14:paraId="69B21FD1" w14:textId="32A9AB87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8A75734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2025\P000008411FLR.sldprt</w:t>
                  </w:r>
                </w:p>
                <w:p w14:paraId="717B87F0" w14:textId="16C91ED7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13 12:59:26 2025</w:t>
                  </w:r>
                </w:p>
              </w:tc>
            </w:tr>
            <w:tr w:rsidR="004F7A4E" w14:paraId="1B9E3B76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2C342D" w14:textId="2529093D" w:rsidR="004F7A4E" w:rsidRDefault="004F7A4E" w:rsidP="00913457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&lt;P000003232&gt;-&lt;Fillet11&gt;</w:t>
                  </w:r>
                </w:p>
                <w:p w14:paraId="4BDA894C" w14:textId="3CB0D361" w:rsidR="004F7A4E" w:rsidRPr="0044448A" w:rsidRDefault="004F7A4E" w:rsidP="00913457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D2187B" w14:textId="65368D32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6168FDC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Mass:12.3783 kg</w:t>
                  </w:r>
                </w:p>
                <w:p w14:paraId="75F09799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Volume:0.00157524 m^3</w:t>
                  </w:r>
                </w:p>
                <w:p w14:paraId="2DCAA426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Density:7,858.04 kg/m^3</w:t>
                  </w:r>
                </w:p>
                <w:p w14:paraId="1A880793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Weight:121.307 N</w:t>
                  </w:r>
                </w:p>
                <w:p w14:paraId="2C01E16E" w14:textId="5208112F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8F2944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2025\P000008411FLR.sldprt</w:t>
                  </w:r>
                </w:p>
                <w:p w14:paraId="5F31FC05" w14:textId="182EDBB0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13 12:59:26 2025</w:t>
                  </w:r>
                </w:p>
              </w:tc>
            </w:tr>
            <w:tr w:rsidR="004F7A4E" w14:paraId="3774DEC0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05BEA12" w14:textId="22F90970" w:rsidR="004F7A4E" w:rsidRDefault="004F7A4E" w:rsidP="00913457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012F83F8" w14:textId="03CE7B96" w:rsidR="004F7A4E" w:rsidRPr="0044448A" w:rsidRDefault="004F7A4E" w:rsidP="0091345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367DB66" wp14:editId="64F62D06">
                        <wp:extent cx="1562735" cy="1187450"/>
                        <wp:effectExtent l="0" t="0" r="0" b="0"/>
                        <wp:docPr id="543437759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343775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6E662E4" w14:textId="5DA8F691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81AC795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78BB693B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2DA056DC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4841A06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1F6C753C" w14:textId="7B3111C8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D6C2C0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C:\Users\pdmdesktop\AppData\Local\Temp\swx123644\VC~~\P000014110FLR\Part1^P000014110FLR.SLDPRT</w:t>
                  </w:r>
                </w:p>
                <w:p w14:paraId="1EDA4AD0" w14:textId="50FA1F35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11 12:31:23 2026</w:t>
                  </w:r>
                </w:p>
              </w:tc>
            </w:tr>
            <w:tr w:rsidR="004F7A4E" w14:paraId="5A380B39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922B08" w14:textId="2167ABC4" w:rsidR="004F7A4E" w:rsidRDefault="004F7A4E" w:rsidP="00913457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1789816A" w14:textId="71DE32C1" w:rsidR="004F7A4E" w:rsidRPr="0044448A" w:rsidRDefault="004F7A4E" w:rsidP="0091345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44E0CA6" wp14:editId="2B187967">
                        <wp:extent cx="1562735" cy="1187450"/>
                        <wp:effectExtent l="0" t="0" r="0" b="0"/>
                        <wp:docPr id="799241703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9241703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1367921" w14:textId="160B04E9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5BB8A33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1362B5DD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6C4F04FD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67DA09D0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71D1B49C" w14:textId="2E7F61DC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043007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C:\Users\pdmdesktop\AppData\Local\Temp\swx123644\VC~~\P000014110FLR\Part1^P000014110FLR.SLDPRT</w:t>
                  </w:r>
                </w:p>
                <w:p w14:paraId="150ACBC5" w14:textId="71B34A8A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11 12:31:23 2026</w:t>
                  </w:r>
                </w:p>
              </w:tc>
            </w:tr>
            <w:tr w:rsidR="004F7A4E" w14:paraId="2B4A5903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136E90" w14:textId="64AB36A7" w:rsidR="004F7A4E" w:rsidRDefault="004F7A4E" w:rsidP="00913457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0B855086" w14:textId="6BD6FB7A" w:rsidR="004F7A4E" w:rsidRPr="0044448A" w:rsidRDefault="004F7A4E" w:rsidP="0091345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17A5668" wp14:editId="329C23DC">
                        <wp:extent cx="1562735" cy="1187450"/>
                        <wp:effectExtent l="0" t="0" r="0" b="0"/>
                        <wp:docPr id="50507249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5072499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46EDFBA" w14:textId="55A14E0A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0DA8FF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7248EEF5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0291EF92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B768737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7C899B23" w14:textId="33A06604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4F1698" w14:textId="77777777" w:rsidR="004F7A4E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C:\Users\pdmdesktop\AppData\Local\Temp\swx123644\VC~~\P000014110FLR\Part1^P000014110FLR.SLDPRT</w:t>
                  </w:r>
                </w:p>
                <w:p w14:paraId="4611933D" w14:textId="21228E47" w:rsidR="004F7A4E" w:rsidRPr="0044448A" w:rsidRDefault="004F7A4E" w:rsidP="0091345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11 12:31:23 2026</w:t>
                  </w:r>
                </w:p>
              </w:tc>
            </w:tr>
            <w:tr w:rsidR="00C16188" w14:paraId="3B9A2513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BD358A" w14:textId="08ACB3D4" w:rsidR="00C16188" w:rsidRDefault="004F7A4E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21BB9DBE" w14:textId="72B4E178" w:rsidR="004B3022" w:rsidRPr="0044448A" w:rsidRDefault="004F7A4E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03AC04B" wp14:editId="3CB2CE2B">
                        <wp:extent cx="1562735" cy="1187450"/>
                        <wp:effectExtent l="0" t="0" r="0" b="0"/>
                        <wp:docPr id="1957745199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7745199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59F34C0" w14:textId="6E8F50B2" w:rsidR="00C16188" w:rsidRPr="0044448A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6AE0E67" w14:textId="77777777" w:rsidR="004F7A4E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65131C99" w14:textId="77777777" w:rsidR="004F7A4E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27388F86" w14:textId="77777777" w:rsidR="004F7A4E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1286F51E" w14:textId="77777777" w:rsidR="004F7A4E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37B78277" w14:textId="3FE6C100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F01D122" w14:textId="77777777" w:rsidR="004F7A4E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C:\Users\pdmdesktop\AppData\Local\Temp\swx123644\VC~~\P000014110FLR\Part1^P000014110FLR.SLDPRT</w:t>
                  </w:r>
                </w:p>
                <w:p w14:paraId="1614EB78" w14:textId="63C0FBD0" w:rsidR="00C16188" w:rsidRPr="0044448A" w:rsidRDefault="004F7A4E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11 12:31:23 2026</w:t>
                  </w:r>
                </w:p>
              </w:tc>
            </w:tr>
          </w:tbl>
          <w:p w14:paraId="57BFF3B3" w14:textId="24928D17" w:rsidR="00FF408C" w:rsidRDefault="00FF408C" w:rsidP="00A96F2C"/>
        </w:tc>
      </w:tr>
    </w:tbl>
    <w:p w14:paraId="458CD9B3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7F903C3D" w14:textId="77777777" w:rsidTr="005E294F">
        <w:tc>
          <w:tcPr>
            <w:tcW w:w="11016" w:type="dxa"/>
          </w:tcPr>
          <w:p w14:paraId="47888144" w14:textId="75FED184" w:rsidR="00B35001" w:rsidRPr="00B35001" w:rsidRDefault="004F7A4E" w:rsidP="00B35001">
            <w:pPr>
              <w:pStyle w:val="Heading1"/>
            </w:pPr>
            <w:bookmarkStart w:id="6" w:name="_Toc232074799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42"/>
              <w:gridCol w:w="5163"/>
            </w:tblGrid>
            <w:tr w:rsidR="00B35001" w:rsidRPr="004F7A4E" w14:paraId="38E4B351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D3F45B" w14:textId="07277B6C" w:rsidR="00B35001" w:rsidRDefault="004F7A4E" w:rsidP="005E294F">
                  <w:r>
                    <w:t>Study name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521B0E" w14:textId="49BB455D" w:rsidR="00B35001" w:rsidRPr="004F7A4E" w:rsidRDefault="004F7A4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nl-NL"/>
                    </w:rPr>
                  </w:pPr>
                  <w:r w:rsidRPr="004F7A4E">
                    <w:rPr>
                      <w:lang w:val="nl-NL"/>
                    </w:rPr>
                    <w:t>Static 2 zonder batterijmodule en dak</w:t>
                  </w:r>
                </w:p>
              </w:tc>
            </w:tr>
            <w:tr w:rsidR="004F7A4E" w14:paraId="344B888E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6DECF4" w14:textId="50C26FA6" w:rsidR="004F7A4E" w:rsidRDefault="004F7A4E" w:rsidP="005E294F">
                  <w:r>
                    <w:t>Analysis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2804C3" w14:textId="4E4218C2" w:rsidR="004F7A4E" w:rsidRDefault="004F7A4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4F7A4E" w14:paraId="7C39CEC1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6FF4C1" w14:textId="50BDB8CD" w:rsidR="004F7A4E" w:rsidRDefault="004F7A4E" w:rsidP="005E294F">
                  <w:r>
                    <w:t>Mesh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0D5319" w14:textId="19675F86" w:rsidR="004F7A4E" w:rsidRDefault="004F7A4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4F7A4E" w14:paraId="2D067E8B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43B1F7" w14:textId="6D3153D0" w:rsidR="004F7A4E" w:rsidRDefault="004F7A4E" w:rsidP="005E294F">
                  <w:r>
                    <w:t xml:space="preserve">Thermal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0F24E0" w14:textId="1869510B" w:rsidR="004F7A4E" w:rsidRDefault="004F7A4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F7A4E" w14:paraId="53B0617B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95C4C4" w14:textId="309883BA" w:rsidR="004F7A4E" w:rsidRDefault="004F7A4E" w:rsidP="005E294F">
                  <w:r>
                    <w:t>Thermal option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AA634C" w14:textId="66023A74" w:rsidR="004F7A4E" w:rsidRDefault="004F7A4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4F7A4E" w14:paraId="73E3CE7E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3E0A3E" w14:textId="0575AF23" w:rsidR="004F7A4E" w:rsidRDefault="004F7A4E" w:rsidP="005E294F">
                  <w:r>
                    <w:t>Zero strain temperature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1BB461" w14:textId="0ECC92D5" w:rsidR="004F7A4E" w:rsidRDefault="004F7A4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4F7A4E" w14:paraId="3384D057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DE2276" w14:textId="09397625" w:rsidR="004F7A4E" w:rsidRDefault="004F7A4E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DCDFDD" w14:textId="7C76296D" w:rsidR="004F7A4E" w:rsidRDefault="004F7A4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F7A4E" w14:paraId="64AD4424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8F95ED" w14:textId="661BFC5B" w:rsidR="004F7A4E" w:rsidRDefault="004F7A4E" w:rsidP="005E294F">
                  <w:r>
                    <w:t>Solver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776012" w14:textId="5AAD22BF" w:rsidR="004F7A4E" w:rsidRDefault="004F7A4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4F7A4E" w14:paraId="663A44A8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EC2E0C" w14:textId="6468BBFE" w:rsidR="004F7A4E" w:rsidRDefault="004F7A4E" w:rsidP="005E294F">
                  <w:r>
                    <w:t xml:space="preserve">Inplane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AF5AC6" w14:textId="2100ECBF" w:rsidR="004F7A4E" w:rsidRDefault="004F7A4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F7A4E" w14:paraId="11F4BA58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D1364A" w14:textId="749D748B" w:rsidR="004F7A4E" w:rsidRDefault="004F7A4E" w:rsidP="005E294F">
                  <w:r>
                    <w:t xml:space="preserve">Soft Spring: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1CA50E" w14:textId="578CE9A3" w:rsidR="004F7A4E" w:rsidRDefault="004F7A4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F7A4E" w14:paraId="2322CD44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64CA1F" w14:textId="0929687F" w:rsidR="004F7A4E" w:rsidRDefault="004F7A4E" w:rsidP="005E294F">
                  <w:r>
                    <w:t xml:space="preserve">Inertial Relief: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AAE512" w14:textId="149A8BDC" w:rsidR="004F7A4E" w:rsidRDefault="004F7A4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F7A4E" w14:paraId="56B5D90F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35EBF9" w14:textId="19550392" w:rsidR="004F7A4E" w:rsidRDefault="004F7A4E" w:rsidP="005E294F">
                  <w:r>
                    <w:t>Incompatible bonding options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AA7776" w14:textId="6D76B9D3" w:rsidR="004F7A4E" w:rsidRDefault="004F7A4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4F7A4E" w14:paraId="67C4536E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3C6BDA" w14:textId="71C18D35" w:rsidR="004F7A4E" w:rsidRDefault="004F7A4E" w:rsidP="005E294F">
                  <w:r>
                    <w:t>Large displacement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026AB4" w14:textId="295319D3" w:rsidR="004F7A4E" w:rsidRDefault="004F7A4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F7A4E" w14:paraId="01010177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8054C3" w14:textId="1EA1DE4A" w:rsidR="004F7A4E" w:rsidRDefault="004F7A4E" w:rsidP="005E294F">
                  <w:r>
                    <w:t>Compute free body forces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409781" w14:textId="42D98F3B" w:rsidR="004F7A4E" w:rsidRDefault="004F7A4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F7A4E" w14:paraId="6616128A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106F37" w14:textId="77D21D35" w:rsidR="004F7A4E" w:rsidRDefault="004F7A4E" w:rsidP="005E294F">
                  <w:r>
                    <w:t>Friction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878C17" w14:textId="52B77BBB" w:rsidR="004F7A4E" w:rsidRDefault="004F7A4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F7A4E" w14:paraId="6E76B0BA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EE5B54" w14:textId="5A66D05F" w:rsidR="004F7A4E" w:rsidRDefault="004F7A4E" w:rsidP="005E294F">
                  <w:r>
                    <w:t xml:space="preserve">Use Adaptive Method: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32A87D" w14:textId="3554AFA5" w:rsidR="004F7A4E" w:rsidRDefault="004F7A4E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F7A4E" w14:paraId="639876CC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EFA480" w14:textId="6B125A0E" w:rsidR="004F7A4E" w:rsidRDefault="004F7A4E" w:rsidP="005E294F">
                  <w:r>
                    <w:t>Result folder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86A5EE" w14:textId="3A15C525" w:rsidR="004F7A4E" w:rsidRDefault="004F7A4E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(G:\03_Projects_Business_Dev\00056 e-PU10 V1\04_Engineering\05) Mechanical stress analysis\Floor okt 2025)</w:t>
                  </w:r>
                </w:p>
              </w:tc>
            </w:tr>
          </w:tbl>
          <w:p w14:paraId="3A55905E" w14:textId="46850CF0" w:rsidR="005E294F" w:rsidRDefault="005E294F" w:rsidP="00A96F2C"/>
        </w:tc>
      </w:tr>
      <w:bookmarkEnd w:id="1"/>
      <w:bookmarkEnd w:id="2"/>
      <w:bookmarkEnd w:id="3"/>
    </w:tbl>
    <w:p w14:paraId="5B63FC0D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791A18B9" w14:textId="77777777" w:rsidTr="00E80CD9">
        <w:tc>
          <w:tcPr>
            <w:tcW w:w="11016" w:type="dxa"/>
          </w:tcPr>
          <w:p w14:paraId="25C95D5C" w14:textId="451CCE7E" w:rsidR="00F33129" w:rsidRPr="00B35001" w:rsidRDefault="004F7A4E" w:rsidP="000A7C6B">
            <w:pPr>
              <w:pStyle w:val="Heading1"/>
            </w:pPr>
            <w:bookmarkStart w:id="7" w:name="_Toc232074800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74"/>
              <w:gridCol w:w="5131"/>
            </w:tblGrid>
            <w:tr w:rsidR="00F33129" w14:paraId="72108363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0F55B5" w14:textId="6703EFFA" w:rsidR="00F33129" w:rsidRDefault="004F7A4E" w:rsidP="000A7C6B">
                  <w:r>
                    <w:t>Unit system: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57DEF1" w14:textId="14461D7A" w:rsidR="00F33129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4F7A4E" w14:paraId="26621E82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BB9945" w14:textId="1D39300E" w:rsidR="004F7A4E" w:rsidRDefault="004F7A4E" w:rsidP="000A7C6B">
                  <w:r>
                    <w:t>Length/Displacement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F3932F" w14:textId="35F53FDC" w:rsidR="004F7A4E" w:rsidRDefault="004F7A4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4F7A4E" w14:paraId="15524634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15B356" w14:textId="105BF91B" w:rsidR="004F7A4E" w:rsidRDefault="004F7A4E" w:rsidP="000A7C6B">
                  <w:r>
                    <w:t>Temperature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8DB47F" w14:textId="33704DD6" w:rsidR="004F7A4E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4F7A4E" w14:paraId="4203EB77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091E51" w14:textId="2B6D0874" w:rsidR="004F7A4E" w:rsidRDefault="004F7A4E" w:rsidP="000A7C6B">
                  <w:r>
                    <w:t>Angular velocity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DCFDDE" w14:textId="10EA03EA" w:rsidR="004F7A4E" w:rsidRDefault="004F7A4E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4F7A4E" w14:paraId="0B742650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26F0CA" w14:textId="01EE89DB" w:rsidR="004F7A4E" w:rsidRDefault="004F7A4E" w:rsidP="000A7C6B">
                  <w:r>
                    <w:t>Pressure/Stress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F0798F" w14:textId="372B5247" w:rsidR="004F7A4E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5741244A" w14:textId="1B84A461" w:rsidR="00F33129" w:rsidRDefault="00F33129" w:rsidP="000A7C6B"/>
        </w:tc>
      </w:tr>
    </w:tbl>
    <w:p w14:paraId="79337C59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2AB5AEDF" w14:textId="77777777" w:rsidTr="005273D5">
        <w:trPr>
          <w:trHeight w:val="4158"/>
        </w:trPr>
        <w:tc>
          <w:tcPr>
            <w:tcW w:w="11136" w:type="dxa"/>
          </w:tcPr>
          <w:p w14:paraId="47364802" w14:textId="6661094B" w:rsidR="00E80CD9" w:rsidRPr="00AC3438" w:rsidRDefault="004F7A4E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32074801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6BE25F1F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875614D" w14:textId="4DB71DC0" w:rsidR="00E80CD9" w:rsidRPr="003E6C57" w:rsidRDefault="004F7A4E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228205" w14:textId="7D19B0E6" w:rsidR="00E80CD9" w:rsidRPr="003E6C57" w:rsidRDefault="004F7A4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E2B263" w14:textId="04B7CB7A" w:rsidR="00E80CD9" w:rsidRPr="003E6C57" w:rsidRDefault="004F7A4E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0BFD157F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6681C53" w14:textId="16F3D446" w:rsidR="00E80CD9" w:rsidRPr="00577134" w:rsidRDefault="004F7A4E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3233F19" wp14:editId="24611D6E">
                        <wp:extent cx="1904365" cy="1447165"/>
                        <wp:effectExtent l="0" t="0" r="635" b="635"/>
                        <wp:docPr id="19845268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45268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4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7BE3A6F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1383EE" w14:textId="7685941E" w:rsidR="00E80CD9" w:rsidRPr="00BE6656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B90AE4" w14:textId="2270CDF0" w:rsidR="00E80CD9" w:rsidRPr="00BE6656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CARBON STEEL</w:t>
                        </w:r>
                      </w:p>
                    </w:tc>
                  </w:tr>
                  <w:tr w:rsidR="004F7A4E" w:rsidRPr="00577134" w14:paraId="7F24303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D2EF5C2" w14:textId="2A5B7B57" w:rsidR="004F7A4E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96D988" w14:textId="129770BB" w:rsidR="004F7A4E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4F7A4E" w:rsidRPr="00577134" w14:paraId="1AFA646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5D2C95" w14:textId="12EA03A8" w:rsidR="004F7A4E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8427DE" w14:textId="369B07C4" w:rsidR="004F7A4E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4F7A4E" w:rsidRPr="00577134" w14:paraId="302E1AD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679D4A" w14:textId="73C855DC" w:rsidR="004F7A4E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09FCA6" w14:textId="6792DC1F" w:rsidR="004F7A4E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2.82685e+08 N/m^2</w:t>
                        </w:r>
                      </w:p>
                    </w:tc>
                  </w:tr>
                  <w:tr w:rsidR="004F7A4E" w:rsidRPr="00577134" w14:paraId="2220A33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3F6B39" w14:textId="5921CF37" w:rsidR="004F7A4E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0168DD" w14:textId="01175C35" w:rsidR="004F7A4E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4.25e+08 N/m^2</w:t>
                        </w:r>
                      </w:p>
                    </w:tc>
                  </w:tr>
                  <w:tr w:rsidR="004F7A4E" w:rsidRPr="00577134" w14:paraId="08E930C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547C5C" w14:textId="7500AA03" w:rsidR="004F7A4E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339BB4" w14:textId="35873AFD" w:rsidR="004F7A4E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2.05e+11 N/m^2</w:t>
                        </w:r>
                      </w:p>
                    </w:tc>
                  </w:tr>
                  <w:tr w:rsidR="004F7A4E" w:rsidRPr="00577134" w14:paraId="7FA213B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33175D" w14:textId="07DA7B38" w:rsidR="004F7A4E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143E2E" w14:textId="63B5C804" w:rsidR="004F7A4E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4F7A4E" w:rsidRPr="00577134" w14:paraId="25C76BE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E930F2" w14:textId="6E841539" w:rsidR="004F7A4E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07940D" w14:textId="5C2F1967" w:rsidR="004F7A4E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7,858 kg/m^3</w:t>
                        </w:r>
                      </w:p>
                    </w:tc>
                  </w:tr>
                  <w:tr w:rsidR="004F7A4E" w:rsidRPr="00577134" w14:paraId="7FFD09C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D0BD11" w14:textId="296C859D" w:rsidR="004F7A4E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F21ADB" w14:textId="434E909B" w:rsidR="004F7A4E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8e+10 N/m^2</w:t>
                        </w:r>
                      </w:p>
                    </w:tc>
                  </w:tr>
                  <w:tr w:rsidR="004F7A4E" w:rsidRPr="00577134" w14:paraId="2CBB16E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F29AF3" w14:textId="206B228B" w:rsidR="004F7A4E" w:rsidRDefault="004F7A4E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A2F1EBD" w14:textId="4918FAEC" w:rsidR="004F7A4E" w:rsidRDefault="004F7A4E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1.2e-05 /Kelvin</w:t>
                        </w:r>
                      </w:p>
                    </w:tc>
                  </w:tr>
                </w:tbl>
                <w:p w14:paraId="67893F4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6AB380FB" w14:textId="77777777" w:rsidR="004F7A4E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1(Fillet11)(P000008405FLR-2),</w:t>
                  </w:r>
                </w:p>
                <w:p w14:paraId="4C9B17D5" w14:textId="77777777" w:rsidR="004F7A4E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1(Fillet11)(P000008405FLR-3),</w:t>
                  </w:r>
                </w:p>
                <w:p w14:paraId="6FAFC67E" w14:textId="77777777" w:rsidR="004F7A4E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1(&lt;P000003232&gt;-&lt;Fillet11&gt;)(P000008411FLR-1),</w:t>
                  </w:r>
                </w:p>
                <w:p w14:paraId="174D4FDA" w14:textId="455ED3DF" w:rsidR="00E80CD9" w:rsidRPr="00577134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1(&lt;P000003232&gt;-&lt;Fillet11&gt;)(P000008411FLR-2)</w:t>
                  </w:r>
                </w:p>
              </w:tc>
            </w:tr>
            <w:tr w:rsidR="004F7A4E" w:rsidRPr="000841BF" w14:paraId="006601F3" w14:textId="77777777" w:rsidTr="0091345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87CA22B" w14:textId="00574FEC" w:rsidR="004F7A4E" w:rsidRPr="000841BF" w:rsidRDefault="004F7A4E" w:rsidP="00913457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  <w:tr w:rsidR="004F7A4E" w:rsidRPr="000841BF" w14:paraId="388E8F83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59DB0D2B" w14:textId="088FD0FD" w:rsidR="004F7A4E" w:rsidRPr="00577134" w:rsidRDefault="004F7A4E" w:rsidP="00913457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10512A3E" wp14:editId="0331B107">
                        <wp:extent cx="1904365" cy="1447165"/>
                        <wp:effectExtent l="0" t="0" r="635" b="635"/>
                        <wp:docPr id="1585460233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5460233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4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4F7A4E" w:rsidRPr="00577134" w14:paraId="0FF7F3A7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9509DB" w14:textId="7FA8606C" w:rsidR="004F7A4E" w:rsidRPr="00BE6656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7A7EB3A" w14:textId="74912453" w:rsidR="004F7A4E" w:rsidRPr="00BE6656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1.0976 (S355MC)</w:t>
                        </w:r>
                      </w:p>
                    </w:tc>
                  </w:tr>
                  <w:tr w:rsidR="004F7A4E" w:rsidRPr="00577134" w14:paraId="0798EC6E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1C9E94" w14:textId="10B2E1ED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FC56C0" w14:textId="3991E9C9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4F7A4E" w:rsidRPr="00577134" w14:paraId="2E7BB292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55BD47" w14:textId="5A7E445C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4AFA93" w14:textId="3911558A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4F7A4E" w:rsidRPr="00577134" w14:paraId="3FDBCF0E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0E133F" w14:textId="6EA32420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0527FC" w14:textId="03ADC9E1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4F7A4E" w:rsidRPr="00577134" w14:paraId="1C02F76C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61431D" w14:textId="38DABC82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587811" w14:textId="3A7E8BA3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4F7A4E" w:rsidRPr="00577134" w14:paraId="6B2ECE80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3D0EF1" w14:textId="7DB4E6BA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73090C" w14:textId="200472DF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4F7A4E" w:rsidRPr="00577134" w14:paraId="66719A50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C3C825" w14:textId="2F39EE11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E21CA3" w14:textId="5C6ED771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4F7A4E" w:rsidRPr="00577134" w14:paraId="27EAA391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E578B4E" w14:textId="6F91BB07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883873" w14:textId="44C0F514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4F7A4E" w:rsidRPr="00577134" w14:paraId="396BCBE6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115011" w14:textId="7779FE42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396F32" w14:textId="1E1C23AA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4F7A4E" w:rsidRPr="00577134" w14:paraId="2AEC0CBB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A8BCDC" w14:textId="3CB13960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6620F26" w14:textId="75F2F0BD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364B1081" w14:textId="77777777" w:rsidR="004F7A4E" w:rsidRPr="00577134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13BAB969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1(&lt;P000014130FLR&gt;-&lt;Fillet2&gt;)(P000014129FLR-4),</w:t>
                  </w:r>
                </w:p>
                <w:p w14:paraId="104509D8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1(Fillet2)(P000014130FLR-1),</w:t>
                  </w:r>
                </w:p>
                <w:p w14:paraId="2295B511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1(Fillet1)(P000014131FLR-1),</w:t>
                  </w:r>
                </w:p>
                <w:p w14:paraId="6FDEEE2D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1(Fillet1)(P000014131FLR-2),</w:t>
                  </w:r>
                </w:p>
                <w:p w14:paraId="5D12D90A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1(Fillet1)(P000014131FLR-3),</w:t>
                  </w:r>
                </w:p>
                <w:p w14:paraId="74E8D0FF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1(Fillet1)(P000014131FLR-4),</w:t>
                  </w:r>
                </w:p>
                <w:p w14:paraId="46A9FA73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1(Fillet1)(P000014131FLR-5),</w:t>
                  </w:r>
                </w:p>
                <w:p w14:paraId="6CB2D8FF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1(Fillet1)(P000014131FLR-6),</w:t>
                  </w:r>
                </w:p>
                <w:p w14:paraId="1F95A375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1(Fillet1)(P000014131FLR-7),</w:t>
                  </w:r>
                </w:p>
                <w:p w14:paraId="565EE65C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1(&lt;P000014138FLR&gt;-&lt;M6 Tapped Hole1&gt;)(P000014137FLR-1),</w:t>
                  </w:r>
                </w:p>
                <w:p w14:paraId="65E15F7F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1(M6 Tapped Hole1)(P000014138FLR-2),</w:t>
                  </w:r>
                </w:p>
                <w:p w14:paraId="151488D9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1(Cut-Extrude8)(P000014145FLR-1),</w:t>
                  </w:r>
                </w:p>
                <w:p w14:paraId="5FAA395E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1(Cut-Extrude8)(P000014145FLR-3),</w:t>
                  </w:r>
                </w:p>
                <w:p w14:paraId="46396CAA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Hole1)(P000014148FLR-1),</w:t>
                  </w:r>
                </w:p>
                <w:p w14:paraId="441CB34A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Hole1)(P000014148FLR-10),</w:t>
                  </w:r>
                </w:p>
                <w:p w14:paraId="374A0FF8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Hole1)(P000014148FLR-11),</w:t>
                  </w:r>
                </w:p>
                <w:p w14:paraId="735E5CF3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1(Ø12.0 (12) Diameter Hole1)(P000014148FLR-3),</w:t>
                  </w:r>
                </w:p>
                <w:p w14:paraId="3221FD44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Hole1)(P000014148FLR-4),</w:t>
                  </w:r>
                </w:p>
                <w:p w14:paraId="1383A38B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Hole1)(P000014148FLR-5),</w:t>
                  </w:r>
                </w:p>
                <w:p w14:paraId="1266623D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Hole1)(P000014148FLR-6),</w:t>
                  </w:r>
                </w:p>
                <w:p w14:paraId="34B1E62D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Hole1)(P000014148FLR-9),</w:t>
                  </w:r>
                </w:p>
                <w:p w14:paraId="271055B6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1(Fillet1)(P000014149FLR-1),</w:t>
                  </w:r>
                </w:p>
                <w:p w14:paraId="0F6ED128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1(Fillet1)(P000014149FLR-2),</w:t>
                  </w:r>
                </w:p>
                <w:p w14:paraId="181698EC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1(Fillet1)(P000014149FLR-3),</w:t>
                  </w:r>
                </w:p>
                <w:p w14:paraId="201FF61B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1(Boss-Extrude1)(Part1^P000014110FLR-1),</w:t>
                  </w:r>
                </w:p>
                <w:p w14:paraId="4D6A6F92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1(Boss-Extrude1)(Part1^P000014110FLR-2),</w:t>
                  </w:r>
                </w:p>
                <w:p w14:paraId="35796B67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1(Boss-Extrude1)(Part1^P000014110FLR-3),</w:t>
                  </w:r>
                </w:p>
                <w:p w14:paraId="78C4FF99" w14:textId="0E1A2976" w:rsidR="004F7A4E" w:rsidRPr="00577134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1(Boss-Extrude1)(Part1^P000014110FLR-4)</w:t>
                  </w:r>
                </w:p>
              </w:tc>
            </w:tr>
            <w:tr w:rsidR="004F7A4E" w:rsidRPr="000841BF" w14:paraId="7CB3EF90" w14:textId="77777777" w:rsidTr="0091345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56E1F4F" w14:textId="074E9823" w:rsidR="004F7A4E" w:rsidRPr="000841BF" w:rsidRDefault="004F7A4E" w:rsidP="00913457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  <w:tr w:rsidR="004F7A4E" w:rsidRPr="000841BF" w14:paraId="25DC3706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51369655" w14:textId="00AC9951" w:rsidR="004F7A4E" w:rsidRPr="00577134" w:rsidRDefault="004F7A4E" w:rsidP="00913457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78826754" wp14:editId="6411352B">
                        <wp:extent cx="1904365" cy="1447165"/>
                        <wp:effectExtent l="0" t="0" r="635" b="635"/>
                        <wp:docPr id="1193554441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93554441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4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4F7A4E" w:rsidRPr="00577134" w14:paraId="693E34EA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6322833" w14:textId="173BB25C" w:rsidR="004F7A4E" w:rsidRPr="00BE6656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3D06E4" w14:textId="041CAD96" w:rsidR="004F7A4E" w:rsidRPr="00BE6656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1.0577 (S355J2)</w:t>
                        </w:r>
                      </w:p>
                    </w:tc>
                  </w:tr>
                  <w:tr w:rsidR="004F7A4E" w:rsidRPr="00577134" w14:paraId="264F6672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43F7F4A" w14:textId="4F19D984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0307D0" w14:textId="2DBA6CFA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4F7A4E" w:rsidRPr="00577134" w14:paraId="5EDEC631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E41B01" w14:textId="23663DD7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ECC217" w14:textId="245F1422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4F7A4E" w:rsidRPr="00577134" w14:paraId="6AA64765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22295F" w14:textId="080DEA13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099E300" w14:textId="18D9A276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4F7A4E" w:rsidRPr="00577134" w14:paraId="4396759F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7FC1EA" w14:textId="7E2B3963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73EE9A6" w14:textId="5B4588FE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4F7A4E" w:rsidRPr="00577134" w14:paraId="4AD77A44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9B4958" w14:textId="477A50C7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8597481" w14:textId="3A79C679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4F7A4E" w:rsidRPr="00577134" w14:paraId="5CBA9376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B1B453" w14:textId="7CB7ED15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5F8D40" w14:textId="370F28F4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4F7A4E" w:rsidRPr="00577134" w14:paraId="446012E2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59CC71" w14:textId="34C150DA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704F60C" w14:textId="7747927C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4F7A4E" w:rsidRPr="00577134" w14:paraId="539CA784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94A85E1" w14:textId="3BD360E0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AFEFF7F" w14:textId="373836C2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4F7A4E" w:rsidRPr="00577134" w14:paraId="387D19D6" w14:textId="77777777" w:rsidTr="0091345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FD2452" w14:textId="325502D5" w:rsidR="004F7A4E" w:rsidRDefault="004F7A4E" w:rsidP="00913457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6742DD" w14:textId="025A61ED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1280D7EB" w14:textId="77777777" w:rsidR="004F7A4E" w:rsidRPr="00577134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06EF0F6B" w14:textId="77777777" w:rsidR="004F7A4E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1(Boss-Extrude2)(P000014147FLR-1),</w:t>
                  </w:r>
                </w:p>
                <w:p w14:paraId="73E7FCDA" w14:textId="1C2F3A70" w:rsidR="004F7A4E" w:rsidRPr="00577134" w:rsidRDefault="004F7A4E" w:rsidP="009134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1(Boss-Extrude2)(P000014147FLR-2)</w:t>
                  </w:r>
                </w:p>
              </w:tc>
            </w:tr>
            <w:tr w:rsidR="004F7A4E" w:rsidRPr="000841BF" w14:paraId="27650790" w14:textId="77777777" w:rsidTr="0091345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3F291DB2" w14:textId="5A900E59" w:rsidR="004F7A4E" w:rsidRPr="000841BF" w:rsidRDefault="004F7A4E" w:rsidP="00913457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25C2514D" w14:textId="70230ECB" w:rsidR="00E80CD9" w:rsidRDefault="00E80CD9" w:rsidP="000A7C6B"/>
        </w:tc>
      </w:tr>
      <w:bookmarkEnd w:id="8"/>
      <w:bookmarkEnd w:id="9"/>
      <w:bookmarkEnd w:id="10"/>
    </w:tbl>
    <w:p w14:paraId="170267D2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5033931" w14:textId="77777777" w:rsidTr="00452CBC">
        <w:tc>
          <w:tcPr>
            <w:tcW w:w="11016" w:type="dxa"/>
          </w:tcPr>
          <w:p w14:paraId="5255AFB7" w14:textId="4A507D7A" w:rsidR="005273D5" w:rsidRPr="00AF1A58" w:rsidRDefault="004F7A4E" w:rsidP="000A7C6B">
            <w:pPr>
              <w:pStyle w:val="Heading1"/>
              <w:rPr>
                <w:b w:val="0"/>
                <w:bCs w:val="0"/>
              </w:rPr>
            </w:pPr>
            <w:bookmarkStart w:id="12" w:name="_Toc232074802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4F7A4E" w14:paraId="5B90602C" w14:textId="77777777" w:rsidTr="000867A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C42E3CF" w14:textId="34C72B00" w:rsidR="004F7A4E" w:rsidRPr="004E282D" w:rsidRDefault="004F7A4E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D2A5E5A" w14:textId="62DDD370" w:rsidR="004F7A4E" w:rsidRPr="004E282D" w:rsidRDefault="004F7A4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19566AB" w14:textId="2E4141F0" w:rsidR="004F7A4E" w:rsidRPr="004E282D" w:rsidRDefault="004F7A4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4F7A4E" w14:paraId="2D7E02DC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CC65EB6" w14:textId="375C5BFA" w:rsidR="004F7A4E" w:rsidRPr="00AD5FBA" w:rsidRDefault="004F7A4E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Reference Geometry-1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712C528B" w14:textId="221B7946" w:rsidR="004F7A4E" w:rsidRPr="006208CB" w:rsidRDefault="004F7A4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308472D" wp14:editId="25A5C8B3">
                        <wp:extent cx="1772285" cy="1346835"/>
                        <wp:effectExtent l="0" t="0" r="0" b="5715"/>
                        <wp:docPr id="1716986534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6986534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46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4F7A4E" w14:paraId="38D60B8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D2912F1" w14:textId="2FF0807B" w:rsidR="004F7A4E" w:rsidRPr="00BE6656" w:rsidRDefault="004F7A4E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BC893AC" w14:textId="387DCB4C" w:rsidR="004F7A4E" w:rsidRPr="00154A1A" w:rsidRDefault="004F7A4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vertex(s)</w:t>
                        </w:r>
                      </w:p>
                    </w:tc>
                  </w:tr>
                  <w:tr w:rsidR="004F7A4E" w14:paraId="50ECAC99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DC46DB8" w14:textId="22A6430C" w:rsidR="004F7A4E" w:rsidRDefault="004F7A4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3B20EC0" w14:textId="5F66F88D" w:rsidR="004F7A4E" w:rsidRDefault="004F7A4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4F7A4E" w14:paraId="54915CD6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18D9906" w14:textId="67A35C4D" w:rsidR="004F7A4E" w:rsidRDefault="004F7A4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034619B" w14:textId="0118D8A8" w:rsidR="004F7A4E" w:rsidRDefault="004F7A4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Use reference geometry</w:t>
                        </w:r>
                      </w:p>
                    </w:tc>
                  </w:tr>
                  <w:tr w:rsidR="004F7A4E" w14:paraId="27ADDDA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BA0CE17" w14:textId="541E31DA" w:rsidR="004F7A4E" w:rsidRDefault="004F7A4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30F293C" w14:textId="256B69A4" w:rsidR="004F7A4E" w:rsidRDefault="004F7A4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---</w:t>
                        </w:r>
                      </w:p>
                    </w:tc>
                  </w:tr>
                  <w:tr w:rsidR="004F7A4E" w14:paraId="72E7D6D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AE8DA7" w14:textId="432AE2C8" w:rsidR="004F7A4E" w:rsidRDefault="004F7A4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07CE848" w14:textId="5F4AEE4B" w:rsidR="004F7A4E" w:rsidRDefault="004F7A4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0, 0, 0</w:t>
                        </w:r>
                      </w:p>
                    </w:tc>
                  </w:tr>
                  <w:tr w:rsidR="004F7A4E" w14:paraId="624E7068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B3B96F2" w14:textId="763B3439" w:rsidR="004F7A4E" w:rsidRDefault="004F7A4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81AAC3C" w14:textId="584F64DE" w:rsidR="004F7A4E" w:rsidRDefault="004F7A4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mm, rad</w:t>
                        </w:r>
                      </w:p>
                    </w:tc>
                  </w:tr>
                </w:tbl>
                <w:p w14:paraId="658B5663" w14:textId="77777777" w:rsidR="004F7A4E" w:rsidRPr="004C6DEB" w:rsidRDefault="004F7A4E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4F7A4E" w14:paraId="46E9898B" w14:textId="77777777" w:rsidTr="0091345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46E114D5" w14:textId="65131956" w:rsidR="004F7A4E" w:rsidRPr="003F154A" w:rsidRDefault="004F7A4E" w:rsidP="00913457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4F7A4E" w14:paraId="3C9DD885" w14:textId="77777777" w:rsidTr="00913457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3E8FD87" w14:textId="63892EAD" w:rsidR="004F7A4E" w:rsidRDefault="004F7A4E" w:rsidP="00913457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C530F30" w14:textId="7C48DB35" w:rsidR="004F7A4E" w:rsidRDefault="004F7A4E" w:rsidP="00913457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97A9AE5" w14:textId="4E04810C" w:rsidR="004F7A4E" w:rsidRDefault="004F7A4E" w:rsidP="00913457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F954A0F" w14:textId="721892F1" w:rsidR="004F7A4E" w:rsidRDefault="004F7A4E" w:rsidP="00913457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D471FDA" w14:textId="6E6F3CC1" w:rsidR="004F7A4E" w:rsidRDefault="004F7A4E" w:rsidP="00913457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4F7A4E" w14:paraId="2845031B" w14:textId="77777777" w:rsidTr="00913457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E88367E" w14:textId="4AFAED60" w:rsidR="004F7A4E" w:rsidRDefault="004F7A4E" w:rsidP="00913457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9F40E4" w14:textId="2B4528DD" w:rsidR="004F7A4E" w:rsidRPr="00EF37BF" w:rsidRDefault="004F7A4E" w:rsidP="00913457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1.01328e-06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A891862" w14:textId="7B7C1E6F" w:rsidR="004F7A4E" w:rsidRPr="00EF37BF" w:rsidRDefault="004F7A4E" w:rsidP="00913457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79523A" w14:textId="1F8A0702" w:rsidR="004F7A4E" w:rsidRDefault="004F7A4E" w:rsidP="00913457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-4.33624e-06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15440C1" w14:textId="797FC15B" w:rsidR="004F7A4E" w:rsidRPr="00EF37BF" w:rsidRDefault="004F7A4E" w:rsidP="00913457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4.45305e-06</w:t>
                        </w:r>
                      </w:p>
                    </w:tc>
                  </w:tr>
                  <w:tr w:rsidR="004F7A4E" w14:paraId="7562A767" w14:textId="77777777" w:rsidTr="00913457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A94F839" w14:textId="17716753" w:rsidR="004F7A4E" w:rsidRDefault="004F7A4E" w:rsidP="00913457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03A59B" w14:textId="173D7FD4" w:rsidR="004F7A4E" w:rsidRDefault="004F7A4E" w:rsidP="00913457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6F511BC" w14:textId="63A87B6A" w:rsidR="004F7A4E" w:rsidRDefault="004F7A4E" w:rsidP="00913457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B63EBF" w14:textId="0D3B8AC2" w:rsidR="004F7A4E" w:rsidRDefault="004F7A4E" w:rsidP="00913457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4922358" w14:textId="3529B266" w:rsidR="004F7A4E" w:rsidRDefault="004F7A4E" w:rsidP="00913457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1e-33</w:t>
                        </w:r>
                      </w:p>
                    </w:tc>
                  </w:tr>
                </w:tbl>
                <w:p w14:paraId="64BD22B6" w14:textId="77777777" w:rsidR="004F7A4E" w:rsidRDefault="004F7A4E" w:rsidP="00913457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4F7A4E" w14:paraId="5C88F857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ACC0CBA" w14:textId="76AE3272" w:rsidR="004F7A4E" w:rsidRPr="00AD5FBA" w:rsidRDefault="004F7A4E" w:rsidP="00913457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Virtual wall-2714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71110B37" w14:textId="2A1C5BF3" w:rsidR="004F7A4E" w:rsidRPr="006208CB" w:rsidRDefault="004F7A4E" w:rsidP="0091345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D0051EC" wp14:editId="4C7AFF6D">
                        <wp:extent cx="1772285" cy="1346835"/>
                        <wp:effectExtent l="0" t="0" r="0" b="5715"/>
                        <wp:docPr id="704720311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4720311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46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4F7A4E" w14:paraId="3542D2D1" w14:textId="77777777" w:rsidTr="0091345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5E84068" w14:textId="7C4FBFFA" w:rsidR="004F7A4E" w:rsidRPr="00BE6656" w:rsidRDefault="004F7A4E" w:rsidP="00913457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9FBA056" w14:textId="1A84E185" w:rsidR="004F7A4E" w:rsidRPr="00154A1A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Virtual wall </w:t>
                        </w:r>
                      </w:p>
                    </w:tc>
                  </w:tr>
                  <w:tr w:rsidR="004F7A4E" w14:paraId="5BAA025A" w14:textId="77777777" w:rsidTr="0091345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821EC09" w14:textId="24292597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868E871" w14:textId="5993E519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face(s), 1 plane(s)</w:t>
                        </w:r>
                      </w:p>
                    </w:tc>
                  </w:tr>
                  <w:tr w:rsidR="004F7A4E" w14:paraId="6E38E106" w14:textId="77777777" w:rsidTr="0091345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FAE543C" w14:textId="171D9F30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Wall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DE2508B" w14:textId="6670BF97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5F9E7204" w14:textId="77777777" w:rsidR="004F7A4E" w:rsidRPr="004C6DEB" w:rsidRDefault="004F7A4E" w:rsidP="0091345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40E1DD43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4F7A4E" w14:paraId="28B64F95" w14:textId="77777777" w:rsidTr="008C3DE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3F22B99" w14:textId="4C5DC769" w:rsidR="004F7A4E" w:rsidRPr="004E282D" w:rsidRDefault="004F7A4E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C7F5616" w14:textId="5C3960FC" w:rsidR="004F7A4E" w:rsidRPr="004E282D" w:rsidRDefault="004F7A4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3178782" w14:textId="691CFE11" w:rsidR="004F7A4E" w:rsidRPr="004E282D" w:rsidRDefault="004F7A4E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4F7A4E" w14:paraId="4ADB4640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7517DA4C" w14:textId="2FBE85D1" w:rsidR="004F7A4E" w:rsidRPr="00F42DD1" w:rsidRDefault="004F7A4E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Force-4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2F1E8747" w14:textId="5E1A334E" w:rsidR="004F7A4E" w:rsidRPr="006208CB" w:rsidRDefault="004F7A4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E2F2076" wp14:editId="46F8A912">
                        <wp:extent cx="1907540" cy="1449070"/>
                        <wp:effectExtent l="0" t="0" r="0" b="0"/>
                        <wp:docPr id="1580686209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0686209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4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4F7A4E" w14:paraId="6AD33775" w14:textId="77777777" w:rsidTr="004F7A4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F8753B2" w14:textId="7A9F3893" w:rsidR="004F7A4E" w:rsidRPr="00BE6656" w:rsidRDefault="004F7A4E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5A29FA5" w14:textId="494A6526" w:rsidR="004F7A4E" w:rsidRPr="00B77EA3" w:rsidRDefault="004F7A4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4F7A4E" w14:paraId="1CB808C6" w14:textId="77777777" w:rsidTr="004F7A4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8C47DB0" w14:textId="5B355C4F" w:rsidR="004F7A4E" w:rsidRDefault="004F7A4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51689FA" w14:textId="29232E5F" w:rsidR="004F7A4E" w:rsidRDefault="004F7A4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4F7A4E" w14:paraId="7AB0EC7E" w14:textId="77777777" w:rsidTr="004F7A4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0D92A8E" w14:textId="706D967B" w:rsidR="004F7A4E" w:rsidRDefault="004F7A4E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6425B2F" w14:textId="3732DE80" w:rsidR="004F7A4E" w:rsidRDefault="004F7A4E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113,000 N</w:t>
                        </w:r>
                      </w:p>
                    </w:tc>
                  </w:tr>
                </w:tbl>
                <w:p w14:paraId="60BCECF4" w14:textId="77777777" w:rsidR="004F7A4E" w:rsidRDefault="004F7A4E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4F7A4E" w14:paraId="6D9453F8" w14:textId="77777777" w:rsidTr="0091345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80683CF" w14:textId="3D4496F8" w:rsidR="004F7A4E" w:rsidRPr="00F42DD1" w:rsidRDefault="004F7A4E" w:rsidP="00913457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Force-5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0CFB7E49" w14:textId="3CB0A07D" w:rsidR="004F7A4E" w:rsidRPr="006208CB" w:rsidRDefault="004F7A4E" w:rsidP="0091345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F09BFAA" wp14:editId="02DBD7F6">
                        <wp:extent cx="1907540" cy="1449070"/>
                        <wp:effectExtent l="0" t="0" r="0" b="0"/>
                        <wp:docPr id="2126494030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6494030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4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4F7A4E" w14:paraId="3856D01A" w14:textId="77777777" w:rsidTr="004F7A4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7286115" w14:textId="3B7CF532" w:rsidR="004F7A4E" w:rsidRPr="00BE6656" w:rsidRDefault="004F7A4E" w:rsidP="00913457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3211CB3" w14:textId="43D75ABA" w:rsidR="004F7A4E" w:rsidRPr="00B77EA3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4F7A4E" w14:paraId="0814D13E" w14:textId="77777777" w:rsidTr="004F7A4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2AE3E8F" w14:textId="21ABE0A9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1A2A806" w14:textId="59D68284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4F7A4E" w14:paraId="625D65EE" w14:textId="77777777" w:rsidTr="004F7A4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68810C7" w14:textId="341C3D18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F872EA" w14:textId="3A608F32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39,101 N</w:t>
                        </w:r>
                      </w:p>
                    </w:tc>
                  </w:tr>
                </w:tbl>
                <w:p w14:paraId="757A3D73" w14:textId="77777777" w:rsidR="004F7A4E" w:rsidRDefault="004F7A4E" w:rsidP="0091345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4F7A4E" w14:paraId="6F766360" w14:textId="77777777" w:rsidTr="009134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E664036" w14:textId="45D60331" w:rsidR="004F7A4E" w:rsidRPr="00F42DD1" w:rsidRDefault="004F7A4E" w:rsidP="00913457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Force-6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63BA3FD7" w14:textId="3B51DCD4" w:rsidR="004F7A4E" w:rsidRPr="006208CB" w:rsidRDefault="004F7A4E" w:rsidP="0091345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E918FB9" wp14:editId="00A2DBEE">
                        <wp:extent cx="1907540" cy="1449070"/>
                        <wp:effectExtent l="0" t="0" r="0" b="0"/>
                        <wp:docPr id="1272578786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2578786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4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4F7A4E" w14:paraId="66652BDB" w14:textId="77777777" w:rsidTr="004F7A4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B300E6B" w14:textId="59E352AB" w:rsidR="004F7A4E" w:rsidRPr="00BE6656" w:rsidRDefault="004F7A4E" w:rsidP="00913457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DA60D9D" w14:textId="00E751AD" w:rsidR="004F7A4E" w:rsidRPr="00B77EA3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4F7A4E" w14:paraId="59C1A4F8" w14:textId="77777777" w:rsidTr="004F7A4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F191FF9" w14:textId="74E2B66D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1EC8546" w14:textId="387D68DC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4F7A4E" w14:paraId="492F64D1" w14:textId="77777777" w:rsidTr="004F7A4E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DD052E5" w14:textId="3A3B939F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C08D065" w14:textId="1A9B119B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900 N</w:t>
                        </w:r>
                      </w:p>
                    </w:tc>
                  </w:tr>
                </w:tbl>
                <w:p w14:paraId="52505915" w14:textId="77777777" w:rsidR="004F7A4E" w:rsidRDefault="004F7A4E" w:rsidP="0091345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6BA0705B" w14:textId="324E6A80" w:rsidR="005273D5" w:rsidRDefault="005273D5" w:rsidP="000A7C6B">
            <w:pPr>
              <w:rPr>
                <w:rStyle w:val="Strong"/>
              </w:rPr>
            </w:pPr>
          </w:p>
        </w:tc>
      </w:tr>
    </w:tbl>
    <w:p w14:paraId="67B5B017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1B26A7F1" w14:textId="77777777" w:rsidTr="005B3D16">
        <w:tc>
          <w:tcPr>
            <w:tcW w:w="11016" w:type="dxa"/>
          </w:tcPr>
          <w:p w14:paraId="40315166" w14:textId="20915F1E" w:rsidR="00132707" w:rsidRDefault="00132707" w:rsidP="000A7C6B">
            <w:pPr>
              <w:pStyle w:val="Heading1"/>
            </w:pPr>
            <w:r>
              <w:br w:type="page"/>
            </w:r>
            <w:bookmarkStart w:id="13" w:name="_Toc232074803"/>
            <w:r w:rsidR="004F7A4E">
              <w:t>Connector Definitions</w:t>
            </w:r>
            <w:bookmarkEnd w:id="13"/>
          </w:p>
          <w:p w14:paraId="6C43A263" w14:textId="03FAC15E" w:rsidR="00132707" w:rsidRDefault="004F7A4E" w:rsidP="000A7C6B">
            <w:r>
              <w:t>No Data</w:t>
            </w:r>
          </w:p>
          <w:p w14:paraId="79B99903" w14:textId="05586FAB" w:rsidR="00EF37BF" w:rsidRPr="009C0A33" w:rsidRDefault="00EF37BF" w:rsidP="000A7C6B"/>
          <w:p w14:paraId="6EDB4378" w14:textId="77777777" w:rsidR="000F2729" w:rsidRDefault="000F2729" w:rsidP="000A7C6B"/>
          <w:p w14:paraId="6CB8520B" w14:textId="2CC0AB52" w:rsidR="00E12C21" w:rsidRDefault="00E12C21" w:rsidP="000A7C6B"/>
          <w:p w14:paraId="416357A8" w14:textId="5597E6EB" w:rsidR="00132707" w:rsidRDefault="00132707" w:rsidP="000A7C6B"/>
        </w:tc>
      </w:tr>
    </w:tbl>
    <w:p w14:paraId="35058F36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3D549259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656FD60" w14:textId="4C4A12AF" w:rsidR="00104BD8" w:rsidRDefault="004F7A4E" w:rsidP="004F7A4E">
            <w:pPr>
              <w:pStyle w:val="Heading1"/>
            </w:pPr>
            <w:bookmarkStart w:id="14" w:name="_Toc232074804"/>
            <w:r>
              <w:t>Contact Information</w:t>
            </w:r>
            <w:bookmarkEnd w:id="14"/>
          </w:p>
          <w:p w14:paraId="024353A6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1A4BC78A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ECBFE0" w14:textId="0545C1FB" w:rsidR="002B4DE8" w:rsidRDefault="004F7A4E" w:rsidP="00C16188">
                  <w:pPr>
                    <w:jc w:val="center"/>
                  </w:pPr>
                  <w:r>
                    <w:t>Contact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489D389" w14:textId="17B9B09F" w:rsidR="002B4DE8" w:rsidRDefault="004F7A4E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685138C" w14:textId="6A11FCFD" w:rsidR="002B4DE8" w:rsidRDefault="004F7A4E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Properties</w:t>
                  </w:r>
                </w:p>
              </w:tc>
            </w:tr>
            <w:tr w:rsidR="002B4DE8" w14:paraId="3FD82A58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832BF43" w14:textId="1935C4BC" w:rsidR="002B4DE8" w:rsidRPr="00211C62" w:rsidRDefault="004F7A4E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Contact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7DE06E23" w14:textId="6CE3AEAE" w:rsidR="002B4DE8" w:rsidRPr="000B04D4" w:rsidRDefault="004F7A4E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75B149A3" wp14:editId="32AF0D6D">
                        <wp:extent cx="2445385" cy="1858010"/>
                        <wp:effectExtent l="0" t="0" r="0" b="8890"/>
                        <wp:docPr id="1428765067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8765067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858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091D38AF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5EE3E23" w14:textId="5A86F13E" w:rsidR="0017091B" w:rsidRPr="00BE6656" w:rsidRDefault="004F7A4E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FD27D49" w14:textId="05E1B317" w:rsidR="0017091B" w:rsidRPr="00BE6656" w:rsidRDefault="004F7A4E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4F7A4E" w14:paraId="38F376F4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DA88F15" w14:textId="6F272DE1" w:rsidR="004F7A4E" w:rsidRDefault="004F7A4E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685E01C" w14:textId="4D17F644" w:rsidR="004F7A4E" w:rsidRDefault="004F7A4E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4F7A4E" w14:paraId="764E6CCB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FABBA03" w14:textId="39B08BB3" w:rsidR="004F7A4E" w:rsidRDefault="004F7A4E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A0BEB4B" w14:textId="44EC37DB" w:rsidR="004F7A4E" w:rsidRDefault="004F7A4E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Incompatible mesh</w:t>
                        </w:r>
                      </w:p>
                    </w:tc>
                  </w:tr>
                </w:tbl>
                <w:p w14:paraId="411438E9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56032A61" w14:textId="69D5C9A3" w:rsidR="00104BD8" w:rsidRDefault="00104BD8" w:rsidP="000A7C6B">
            <w:pPr>
              <w:rPr>
                <w:rStyle w:val="A3"/>
              </w:rPr>
            </w:pPr>
          </w:p>
          <w:p w14:paraId="527DC0A6" w14:textId="77777777" w:rsidR="00104BD8" w:rsidRDefault="00104BD8" w:rsidP="000A7C6B"/>
        </w:tc>
      </w:tr>
    </w:tbl>
    <w:p w14:paraId="707F2557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6755249E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8C85F9C" w14:textId="67D34AB1" w:rsidR="00A61A59" w:rsidRDefault="004F7A4E" w:rsidP="000A7C6B">
            <w:pPr>
              <w:pStyle w:val="Heading1"/>
            </w:pPr>
            <w:bookmarkStart w:id="15" w:name="_Toc232074805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7170A009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08B7D2" w14:textId="0D0CA3E1" w:rsidR="00A9531D" w:rsidRDefault="004F7A4E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80A617" w14:textId="0D705CAB" w:rsidR="00A9531D" w:rsidRDefault="004F7A4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4F7A4E" w14:paraId="5D7738E9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C8335D" w14:textId="41CF34B9" w:rsidR="004F7A4E" w:rsidRDefault="004F7A4E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671AAE" w14:textId="452678EB" w:rsidR="004F7A4E" w:rsidRDefault="004F7A4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Curvature-based mesh</w:t>
                  </w:r>
                </w:p>
              </w:tc>
            </w:tr>
            <w:tr w:rsidR="004F7A4E" w14:paraId="0616578F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46C40E" w14:textId="2229CCB0" w:rsidR="004F7A4E" w:rsidRDefault="004F7A4E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DC1B76" w14:textId="389E3735" w:rsidR="004F7A4E" w:rsidRDefault="004F7A4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4F7A4E" w14:paraId="0036E069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AD8DC2" w14:textId="544BD9A9" w:rsidR="004F7A4E" w:rsidRDefault="004F7A4E" w:rsidP="00C16188">
                  <w:r>
                    <w:t>Jacobian check for shell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24289D" w14:textId="7CEA071A" w:rsidR="004F7A4E" w:rsidRDefault="004F7A4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F7A4E" w14:paraId="7A50EA84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24CED4" w14:textId="0D41CF8E" w:rsidR="004F7A4E" w:rsidRDefault="004F7A4E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1F857D" w14:textId="30C428F8" w:rsidR="004F7A4E" w:rsidRDefault="004F7A4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82.6068 mm</w:t>
                  </w:r>
                </w:p>
              </w:tc>
            </w:tr>
            <w:tr w:rsidR="004F7A4E" w14:paraId="26CAFE12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E95433" w14:textId="5481CD82" w:rsidR="004F7A4E" w:rsidRDefault="004F7A4E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50048A" w14:textId="12B5CD52" w:rsidR="004F7A4E" w:rsidRDefault="004F7A4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27.5353 mm</w:t>
                  </w:r>
                </w:p>
              </w:tc>
            </w:tr>
            <w:tr w:rsidR="004F7A4E" w14:paraId="3F8F99AE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BF67E8" w14:textId="0307765D" w:rsidR="004F7A4E" w:rsidRDefault="004F7A4E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01F7E3" w14:textId="50549292" w:rsidR="004F7A4E" w:rsidRDefault="004F7A4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4F7A4E" w14:paraId="71D961AB" w14:textId="77777777" w:rsidTr="004F7A4E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57F10C" w14:textId="3B84C1C0" w:rsidR="004F7A4E" w:rsidRDefault="004F7A4E" w:rsidP="00C16188">
                  <w:r>
                    <w:t>Remesh failed parts with incompatible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C71E13" w14:textId="6F09C607" w:rsidR="004F7A4E" w:rsidRDefault="004F7A4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</w:tbl>
          <w:p w14:paraId="08B877C1" w14:textId="77777777" w:rsidR="00690657" w:rsidRDefault="00690657" w:rsidP="00690657"/>
          <w:p w14:paraId="27D6CB9B" w14:textId="521D5F4D" w:rsidR="00A9531D" w:rsidRPr="00690657" w:rsidRDefault="004F7A4E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22FBD01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4DBE64" w14:textId="230638A8" w:rsidR="007107BE" w:rsidRDefault="004F7A4E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8DEE4D" w14:textId="7BB20777" w:rsidR="007107BE" w:rsidRDefault="004F7A4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185541</w:t>
                  </w:r>
                </w:p>
              </w:tc>
            </w:tr>
            <w:tr w:rsidR="004F7A4E" w14:paraId="6D0B203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265B2D" w14:textId="5EDF18BF" w:rsidR="004F7A4E" w:rsidRDefault="004F7A4E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84C1C9" w14:textId="2FC53785" w:rsidR="004F7A4E" w:rsidRDefault="004F7A4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93659</w:t>
                  </w:r>
                </w:p>
              </w:tc>
            </w:tr>
            <w:tr w:rsidR="004F7A4E" w14:paraId="580B13D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54D2C4" w14:textId="3C0503E2" w:rsidR="004F7A4E" w:rsidRDefault="004F7A4E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26800B" w14:textId="2772DAB5" w:rsidR="004F7A4E" w:rsidRDefault="004F7A4E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00:01:48</w:t>
                  </w:r>
                </w:p>
              </w:tc>
            </w:tr>
            <w:tr w:rsidR="004F7A4E" w14:paraId="4EB0623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87BE4B" w14:textId="5FB4866F" w:rsidR="004F7A4E" w:rsidRDefault="004F7A4E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9C0D21" w14:textId="2B9641D8" w:rsidR="004F7A4E" w:rsidRDefault="004F7A4E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VES11D-007DT9S</w:t>
                  </w:r>
                </w:p>
              </w:tc>
            </w:tr>
            <w:tr w:rsidR="00D803B1" w14:paraId="4FCF5B6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6A230C" w14:textId="18BE7997" w:rsidR="00D803B1" w:rsidRDefault="004F7A4E" w:rsidP="00D803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E4B6281" wp14:editId="66870C13">
                        <wp:extent cx="6711315" cy="4207510"/>
                        <wp:effectExtent l="0" t="0" r="0" b="2540"/>
                        <wp:docPr id="378896444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8896444" name="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420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0F2424D" w14:textId="77777777" w:rsidR="00690657" w:rsidRDefault="00690657" w:rsidP="00690657"/>
          <w:p w14:paraId="48E6738A" w14:textId="122AE236" w:rsidR="002F5299" w:rsidRDefault="004F7A4E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Control Information:</w:t>
            </w:r>
          </w:p>
          <w:tbl>
            <w:tblPr>
              <w:tblStyle w:val="LightList-Accent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47"/>
              <w:gridCol w:w="3870"/>
              <w:gridCol w:w="3937"/>
            </w:tblGrid>
            <w:tr w:rsidR="00A14EA8" w14:paraId="78598E84" w14:textId="77777777" w:rsidTr="00FA5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4BEB60BB" w14:textId="20CC0D7B" w:rsidR="00A14EA8" w:rsidRDefault="004F7A4E" w:rsidP="00A14EA8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lastRenderedPageBreak/>
                    <w:t>Mesh Control Name</w:t>
                  </w:r>
                </w:p>
              </w:tc>
              <w:tc>
                <w:tcPr>
                  <w:tcW w:w="3870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1FEAB97B" w14:textId="3070C0B6" w:rsidR="00A14EA8" w:rsidRDefault="004F7A4E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Image</w:t>
                  </w:r>
                </w:p>
              </w:tc>
              <w:tc>
                <w:tcPr>
                  <w:tcW w:w="393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0ADA6B78" w14:textId="700AD530" w:rsidR="00A14EA8" w:rsidRDefault="004F7A4E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Details</w:t>
                  </w:r>
                </w:p>
              </w:tc>
            </w:tr>
            <w:tr w:rsidR="00A14EA8" w14:paraId="097E706D" w14:textId="77777777" w:rsidTr="004F7A4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1EBD5970" w14:textId="507B523E" w:rsidR="00A14EA8" w:rsidRDefault="004F7A4E" w:rsidP="00A14EA8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Control-1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611CDE59" w14:textId="3C662D2A" w:rsidR="00A14EA8" w:rsidRDefault="004F7A4E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6DF6D77" wp14:editId="2619466A">
                        <wp:extent cx="2311400" cy="1756410"/>
                        <wp:effectExtent l="0" t="0" r="0" b="0"/>
                        <wp:docPr id="1988105817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8105817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A5333" w14:paraId="613B451B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2B8AF32B" w14:textId="102E08EC" w:rsidR="00FA5333" w:rsidRPr="00BE6656" w:rsidRDefault="004F7A4E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0C9F959C" w14:textId="51190666" w:rsidR="00FA5333" w:rsidRDefault="004F7A4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4 Solid Body (s)</w:t>
                        </w:r>
                      </w:p>
                    </w:tc>
                  </w:tr>
                  <w:tr w:rsidR="004F7A4E" w14:paraId="27805388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2556D58" w14:textId="011159B5" w:rsidR="004F7A4E" w:rsidRDefault="004F7A4E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42508EBA" w14:textId="11AB2B4E" w:rsidR="004F7A4E" w:rsidRDefault="004F7A4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4F7A4E" w14:paraId="473B8ADC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5B863140" w14:textId="524AF795" w:rsidR="004F7A4E" w:rsidRDefault="004F7A4E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461C5026" w14:textId="2108EAEB" w:rsidR="004F7A4E" w:rsidRDefault="004F7A4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15</w:t>
                        </w:r>
                      </w:p>
                    </w:tc>
                  </w:tr>
                  <w:tr w:rsidR="004F7A4E" w14:paraId="16EAF836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6B83ADCA" w14:textId="4F40DC6C" w:rsidR="004F7A4E" w:rsidRDefault="004F7A4E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35AF08A2" w14:textId="06550CE8" w:rsidR="004F7A4E" w:rsidRDefault="004F7A4E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15</w:t>
                        </w:r>
                      </w:p>
                    </w:tc>
                  </w:tr>
                </w:tbl>
                <w:p w14:paraId="39D708EE" w14:textId="77777777" w:rsidR="00FA5333" w:rsidRDefault="00FA5333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4F7A4E" w14:paraId="0BA26C9A" w14:textId="77777777" w:rsidTr="0091345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6E03C63D" w14:textId="3B1C8906" w:rsidR="004F7A4E" w:rsidRDefault="004F7A4E" w:rsidP="00913457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Control-4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21D9155D" w14:textId="72EDE7D7" w:rsidR="004F7A4E" w:rsidRDefault="004F7A4E" w:rsidP="0091345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BE41838" wp14:editId="56701D1A">
                        <wp:extent cx="2311400" cy="1756410"/>
                        <wp:effectExtent l="0" t="0" r="0" b="0"/>
                        <wp:docPr id="1012995519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2995519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4F7A4E" w14:paraId="069D316C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2015465C" w14:textId="43B2D25B" w:rsidR="004F7A4E" w:rsidRPr="00BE6656" w:rsidRDefault="004F7A4E" w:rsidP="00913457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6B390C63" w14:textId="3E3CD702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4F7A4E" w14:paraId="01E730D3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056A29B1" w14:textId="1D48B5EB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54CE1ACE" w14:textId="0977B2BF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4F7A4E" w14:paraId="6179BA92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17DEDED" w14:textId="15F76AED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71D7E0F" w14:textId="4FCDD18D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20</w:t>
                        </w:r>
                      </w:p>
                    </w:tc>
                  </w:tr>
                  <w:tr w:rsidR="004F7A4E" w14:paraId="47D65828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15B9F45C" w14:textId="0500C908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9E02ACA" w14:textId="0A2CEADC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20</w:t>
                        </w:r>
                      </w:p>
                    </w:tc>
                  </w:tr>
                </w:tbl>
                <w:p w14:paraId="577DAEA9" w14:textId="77777777" w:rsidR="004F7A4E" w:rsidRDefault="004F7A4E" w:rsidP="0091345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4F7A4E" w14:paraId="58CAF374" w14:textId="77777777" w:rsidTr="009134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712D164D" w14:textId="0111D197" w:rsidR="004F7A4E" w:rsidRDefault="004F7A4E" w:rsidP="00913457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Control-5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69BD7750" w14:textId="062AE1AC" w:rsidR="004F7A4E" w:rsidRDefault="004F7A4E" w:rsidP="0091345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620404A" wp14:editId="67B64489">
                        <wp:extent cx="2311400" cy="1756410"/>
                        <wp:effectExtent l="0" t="0" r="0" b="0"/>
                        <wp:docPr id="607549100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7549100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4F7A4E" w14:paraId="48D562A3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24973545" w14:textId="6A2130B3" w:rsidR="004F7A4E" w:rsidRPr="00BE6656" w:rsidRDefault="004F7A4E" w:rsidP="00913457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57E35F8C" w14:textId="16562530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4F7A4E" w14:paraId="2CF53171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D7A0272" w14:textId="55768781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3CBCAAE7" w14:textId="3F393655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4F7A4E" w14:paraId="1E14CDDC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3251E2FE" w14:textId="1F2A23E0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0A7DFB0D" w14:textId="2EAF0FA2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19.4126</w:t>
                        </w:r>
                      </w:p>
                    </w:tc>
                  </w:tr>
                  <w:tr w:rsidR="004F7A4E" w14:paraId="47F03520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7BB2C64" w14:textId="6532E94F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52A2BB17" w14:textId="6D2D6FFC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19.4126</w:t>
                        </w:r>
                      </w:p>
                    </w:tc>
                  </w:tr>
                </w:tbl>
                <w:p w14:paraId="3D35ECD1" w14:textId="77777777" w:rsidR="004F7A4E" w:rsidRDefault="004F7A4E" w:rsidP="0091345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4F7A4E" w14:paraId="4A48E402" w14:textId="77777777" w:rsidTr="0091345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7CEA87B2" w14:textId="19A19BB5" w:rsidR="004F7A4E" w:rsidRDefault="004F7A4E" w:rsidP="00913457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Control-7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4C64C0B5" w14:textId="44B2883C" w:rsidR="004F7A4E" w:rsidRDefault="004F7A4E" w:rsidP="0091345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0214D20" wp14:editId="50EE7974">
                        <wp:extent cx="2311400" cy="1756410"/>
                        <wp:effectExtent l="0" t="0" r="0" b="0"/>
                        <wp:docPr id="1837426160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7426160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4F7A4E" w14:paraId="6B37A4C0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5041C222" w14:textId="42909E11" w:rsidR="004F7A4E" w:rsidRPr="00BE6656" w:rsidRDefault="004F7A4E" w:rsidP="00913457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05C17F27" w14:textId="410CCAF7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8 face(s)</w:t>
                        </w:r>
                      </w:p>
                    </w:tc>
                  </w:tr>
                  <w:tr w:rsidR="004F7A4E" w14:paraId="35281C05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3EFF4D7" w14:textId="5EC7B279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6790B2CC" w14:textId="2E16B0D0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4F7A4E" w14:paraId="3975AE1D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0A1BE665" w14:textId="72A54FF2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6B62697C" w14:textId="4AF8E6B5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</w:t>
                        </w:r>
                      </w:p>
                    </w:tc>
                  </w:tr>
                  <w:tr w:rsidR="004F7A4E" w14:paraId="403B8745" w14:textId="77777777" w:rsidTr="0091345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118AE2C9" w14:textId="46C12859" w:rsidR="004F7A4E" w:rsidRDefault="004F7A4E" w:rsidP="0091345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82AE262" w14:textId="7B35C6B4" w:rsidR="004F7A4E" w:rsidRDefault="004F7A4E" w:rsidP="0091345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</w:t>
                        </w:r>
                      </w:p>
                    </w:tc>
                  </w:tr>
                </w:tbl>
                <w:p w14:paraId="50B852AF" w14:textId="77777777" w:rsidR="004F7A4E" w:rsidRDefault="004F7A4E" w:rsidP="0091345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65FE15A" w14:textId="04BE36F5" w:rsidR="00A61A59" w:rsidRPr="00F077CB" w:rsidRDefault="00A61A59" w:rsidP="000A7C6B"/>
        </w:tc>
      </w:tr>
    </w:tbl>
    <w:p w14:paraId="486AAE6B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635D868B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FB223BA" w14:textId="40FCDFC4" w:rsidR="002C53F9" w:rsidRDefault="004F7A4E" w:rsidP="000A7C6B">
            <w:pPr>
              <w:pStyle w:val="Heading1"/>
            </w:pPr>
            <w:bookmarkStart w:id="16" w:name="_Toc232074806"/>
            <w:r>
              <w:t>Sensor Details</w:t>
            </w:r>
            <w:bookmarkEnd w:id="16"/>
          </w:p>
          <w:p w14:paraId="0F810305" w14:textId="50DA57FD" w:rsidR="002C53F9" w:rsidRPr="00F077CB" w:rsidRDefault="004F7A4E" w:rsidP="000A7C6B">
            <w:r>
              <w:t>No Data</w:t>
            </w:r>
          </w:p>
        </w:tc>
      </w:tr>
    </w:tbl>
    <w:p w14:paraId="15FF7763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6D88DCF1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493D23B" w14:textId="1F4C39DC" w:rsidR="005F5B79" w:rsidRDefault="004F7A4E" w:rsidP="000A7C6B">
            <w:pPr>
              <w:pStyle w:val="Heading1"/>
            </w:pPr>
            <w:bookmarkStart w:id="17" w:name="_Toc232074807"/>
            <w:r>
              <w:lastRenderedPageBreak/>
              <w:t>Resultant Forces</w:t>
            </w:r>
            <w:bookmarkEnd w:id="17"/>
          </w:p>
          <w:p w14:paraId="35F4DCED" w14:textId="24953D1D" w:rsidR="005F5B79" w:rsidRPr="000B04D4" w:rsidRDefault="004F7A4E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6B598C62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DCC527B" w14:textId="64788C06" w:rsidR="005F5B79" w:rsidRDefault="004F7A4E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284FF1D" w14:textId="72F135A6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33BF1D8" w14:textId="505FEF4B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DB9E47A" w14:textId="3CE654F7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F7F03A6" w14:textId="22ADC797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6BBBD4B" w14:textId="37D9438E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1B53A446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6B76E6" w14:textId="7FA0B378" w:rsidR="005F5B79" w:rsidRPr="004D2956" w:rsidRDefault="004F7A4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6BD3396" w14:textId="2AA41F09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3710020" w14:textId="0B6BF062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1.01328e-06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1E7E0E" w14:textId="6B564F0F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D69BEE" w14:textId="7FCEB13C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-4.33624e-06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28BFD2" w14:textId="25018098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4.45305e-06</w:t>
                  </w:r>
                </w:p>
              </w:tc>
            </w:tr>
          </w:tbl>
          <w:p w14:paraId="72D1C1C1" w14:textId="6832A989" w:rsidR="005F5B79" w:rsidRPr="000B04D4" w:rsidRDefault="004F7A4E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52FA44E8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4030F62" w14:textId="3C972DE8" w:rsidR="005F5B79" w:rsidRDefault="004F7A4E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4720FA0" w14:textId="786551F6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6CE2BB1" w14:textId="0C220C37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E6EF279" w14:textId="07226D38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1590F9C" w14:textId="14852710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0B88CB1" w14:textId="1858906C" w:rsidR="005F5B79" w:rsidRDefault="004F7A4E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149717FF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6325F15" w14:textId="0EC8FAB8" w:rsidR="005F5B79" w:rsidRPr="004D2956" w:rsidRDefault="004F7A4E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768A90" w14:textId="620650F0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FAE794D" w14:textId="113B61B1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370414A" w14:textId="4EC4BDA2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855DD9" w14:textId="53385260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6DF686" w14:textId="18A9472B" w:rsidR="005F5B79" w:rsidRPr="004D2956" w:rsidRDefault="004F7A4E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038056A6" w14:textId="77777777" w:rsidR="005F5B79" w:rsidRDefault="005F5B79" w:rsidP="000A7C6B"/>
        </w:tc>
      </w:tr>
      <w:tr w:rsidR="005F5B79" w14:paraId="7AB0D6FA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691040F" w14:textId="19FEA7ED" w:rsidR="00C6072D" w:rsidRPr="000B04D4" w:rsidRDefault="004F7A4E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1F07A1FA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4558CB0" w14:textId="29239B05" w:rsidR="00C6072D" w:rsidRDefault="004F7A4E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1032298" w14:textId="232EE858" w:rsidR="00C6072D" w:rsidRDefault="004F7A4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052CF00" w14:textId="18FDC42A" w:rsidR="00C6072D" w:rsidRDefault="004F7A4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3DC0C2A" w14:textId="33846D46" w:rsidR="00C6072D" w:rsidRDefault="004F7A4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BCB86F0" w14:textId="00991AF2" w:rsidR="00C6072D" w:rsidRDefault="004F7A4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A04A3AA" w14:textId="4F3BCA24" w:rsidR="00C6072D" w:rsidRDefault="004F7A4E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1877171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DDB8FC" w14:textId="55FEE8F4" w:rsidR="00C6072D" w:rsidRPr="004D2956" w:rsidRDefault="004F7A4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0E41C3" w14:textId="599447B1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FDA1BF" w14:textId="5A5B4145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-0.0572248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D32E6F2" w14:textId="7A60E0AE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0.0141314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4D27B1F" w14:textId="0CAB6A98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0.249929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9CA50B8" w14:textId="43C6A9F2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0.256786</w:t>
                  </w:r>
                </w:p>
              </w:tc>
            </w:tr>
          </w:tbl>
          <w:p w14:paraId="7417EAA4" w14:textId="400ECC47" w:rsidR="00C6072D" w:rsidRPr="000B04D4" w:rsidRDefault="004F7A4E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37DB1432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49199AD" w14:textId="582B736A" w:rsidR="00C6072D" w:rsidRDefault="004F7A4E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0C164AD" w14:textId="24BA6AD8" w:rsidR="00C6072D" w:rsidRDefault="004F7A4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6403117" w14:textId="5E1FDB39" w:rsidR="00C6072D" w:rsidRDefault="004F7A4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7A81D18" w14:textId="1479357C" w:rsidR="00C6072D" w:rsidRDefault="004F7A4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770DE1C" w14:textId="55CC6268" w:rsidR="00C6072D" w:rsidRDefault="004F7A4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05C172" w14:textId="4906733B" w:rsidR="00C6072D" w:rsidRDefault="004F7A4E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C4677FE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A29D93" w14:textId="15F7951C" w:rsidR="00C6072D" w:rsidRPr="004D2956" w:rsidRDefault="004F7A4E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B840151" w14:textId="1EA19465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233765E" w14:textId="072A108C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58.0001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B50A407" w14:textId="09059BCF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3.22483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FB17D01" w14:textId="1CE80CB2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17.5126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7156EC0" w14:textId="177F7C06" w:rsidR="00C6072D" w:rsidRPr="004D2956" w:rsidRDefault="004F7A4E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60.6721</w:t>
                  </w:r>
                </w:p>
              </w:tc>
            </w:tr>
          </w:tbl>
          <w:p w14:paraId="7E6819C0" w14:textId="703AEF1A" w:rsidR="005F5B79" w:rsidRDefault="005F5B79" w:rsidP="000A7C6B"/>
        </w:tc>
      </w:tr>
      <w:bookmarkEnd w:id="18"/>
      <w:bookmarkEnd w:id="19"/>
      <w:bookmarkEnd w:id="20"/>
    </w:tbl>
    <w:p w14:paraId="6D343B50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39FB641C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0E48F83" w14:textId="6313B6C2" w:rsidR="0050542D" w:rsidRPr="004F7A4E" w:rsidRDefault="004F7A4E" w:rsidP="004F7A4E">
            <w:pPr>
              <w:pStyle w:val="Heading1"/>
            </w:pPr>
            <w:bookmarkStart w:id="21" w:name="_Toc232074808"/>
            <w:r>
              <w:t>Beams</w:t>
            </w:r>
            <w:bookmarkEnd w:id="21"/>
          </w:p>
          <w:p w14:paraId="135B8B4A" w14:textId="6C821A68" w:rsidR="00EC2432" w:rsidRDefault="004F7A4E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7C3C5F94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07CCE8A4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32B9D7D" w14:textId="579B0543" w:rsidR="00EC2432" w:rsidRDefault="004F7A4E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32074809"/>
            <w:r>
              <w:lastRenderedPageBreak/>
              <w:t>Study Results</w:t>
            </w:r>
            <w:bookmarkEnd w:id="25"/>
          </w:p>
          <w:p w14:paraId="3AA86042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4F7A4E" w14:paraId="2F01E14D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C407CF" w14:textId="13E1D41B" w:rsidR="004F7A4E" w:rsidRDefault="004F7A4E" w:rsidP="004F7A4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6C4DCA" w14:textId="6E5D790F" w:rsidR="004F7A4E" w:rsidRDefault="004F7A4E" w:rsidP="004F7A4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EF1240F" w14:textId="23136461" w:rsidR="004F7A4E" w:rsidRDefault="004F7A4E" w:rsidP="004F7A4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4014005" w14:textId="7B357245" w:rsidR="004F7A4E" w:rsidRDefault="004F7A4E" w:rsidP="004F7A4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F7A4E" w14:paraId="1D1EE7E3" w14:textId="77777777" w:rsidTr="009134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62D0682" w14:textId="2B0F150F" w:rsidR="004F7A4E" w:rsidRPr="004D2956" w:rsidRDefault="004F7A4E" w:rsidP="004F7A4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85FAAA1" w14:textId="44A3541B" w:rsidR="004F7A4E" w:rsidRPr="004D2956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82735CD" w14:textId="77777777" w:rsidR="004F7A4E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1.830e+04N/m^2</w:t>
                  </w:r>
                </w:p>
                <w:p w14:paraId="4921B0A3" w14:textId="0347C65A" w:rsidR="004F7A4E" w:rsidRPr="004D2956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121303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408C02A" w14:textId="77777777" w:rsidR="004F7A4E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1.057e+09N/m^2</w:t>
                  </w:r>
                </w:p>
                <w:p w14:paraId="2C82485D" w14:textId="4EC0D057" w:rsidR="004F7A4E" w:rsidRPr="004D2956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24429</w:t>
                  </w:r>
                </w:p>
              </w:tc>
            </w:tr>
            <w:tr w:rsidR="004F7A4E" w14:paraId="0EAC395E" w14:textId="77777777" w:rsidTr="0091345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B2A99C" w14:textId="00F574ED" w:rsidR="004F7A4E" w:rsidRDefault="004F7A4E" w:rsidP="004F7A4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3935DE5" wp14:editId="6EE9946B">
                        <wp:extent cx="6646545" cy="4166870"/>
                        <wp:effectExtent l="0" t="0" r="1905" b="5080"/>
                        <wp:docPr id="2055341176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55341176" name="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66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219DB6" w14:textId="34A165FF" w:rsidR="004F7A4E" w:rsidRPr="004D2956" w:rsidRDefault="004F7A4E" w:rsidP="004F7A4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2 zonder batterijmodule en dak-Stress-Stress1</w:t>
                  </w:r>
                </w:p>
              </w:tc>
            </w:tr>
          </w:tbl>
          <w:p w14:paraId="4898EA3C" w14:textId="77777777" w:rsidR="004F7A4E" w:rsidRDefault="004F7A4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350"/>
              <w:gridCol w:w="2175"/>
              <w:gridCol w:w="2209"/>
            </w:tblGrid>
            <w:tr w:rsidR="004F7A4E" w14:paraId="26608368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27003A" w14:textId="6549E304" w:rsidR="004F7A4E" w:rsidRDefault="004F7A4E" w:rsidP="004F7A4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40A01C" w14:textId="64473020" w:rsidR="004F7A4E" w:rsidRDefault="004F7A4E" w:rsidP="004F7A4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4B59B9" w14:textId="2A545CA7" w:rsidR="004F7A4E" w:rsidRDefault="004F7A4E" w:rsidP="004F7A4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6BDB1F3" w14:textId="3D3CE091" w:rsidR="004F7A4E" w:rsidRDefault="004F7A4E" w:rsidP="004F7A4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F7A4E" w14:paraId="4E9E81E6" w14:textId="77777777" w:rsidTr="009134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F9DF53C" w14:textId="3CCC007F" w:rsidR="004F7A4E" w:rsidRPr="004D2956" w:rsidRDefault="004F7A4E" w:rsidP="004F7A4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9D5F170" w14:textId="0AA0B6C1" w:rsidR="004F7A4E" w:rsidRPr="004D2956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20349DD" w14:textId="77777777" w:rsidR="004F7A4E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2.162e-03mm</w:t>
                  </w:r>
                </w:p>
                <w:p w14:paraId="2F9C2C15" w14:textId="63358CDB" w:rsidR="004F7A4E" w:rsidRPr="004D2956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168922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5F377CE" w14:textId="77777777" w:rsidR="004F7A4E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9.005e+00mm</w:t>
                  </w:r>
                </w:p>
                <w:p w14:paraId="1553E5AB" w14:textId="48480150" w:rsidR="004F7A4E" w:rsidRPr="004D2956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59026</w:t>
                  </w:r>
                </w:p>
              </w:tc>
            </w:tr>
            <w:tr w:rsidR="004F7A4E" w14:paraId="363D134A" w14:textId="77777777" w:rsidTr="0091345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EA37E9" w14:textId="41CC2AE2" w:rsidR="004F7A4E" w:rsidRDefault="004F7A4E" w:rsidP="004F7A4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095F718" wp14:editId="15155B6F">
                        <wp:extent cx="6646545" cy="4166870"/>
                        <wp:effectExtent l="0" t="0" r="1905" b="5080"/>
                        <wp:docPr id="741303372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1303372" name="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66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6FB9F1" w14:textId="06ACBAEA" w:rsidR="004F7A4E" w:rsidRPr="004D2956" w:rsidRDefault="004F7A4E" w:rsidP="004F7A4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2 zonder batterijmodule en dak-Displacement-Displacement1</w:t>
                  </w:r>
                </w:p>
              </w:tc>
            </w:tr>
          </w:tbl>
          <w:p w14:paraId="234AEC09" w14:textId="77777777" w:rsidR="004F7A4E" w:rsidRDefault="004F7A4E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4F7A4E" w14:paraId="37E9C03C" w14:textId="77777777" w:rsidTr="009134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11DF26" w14:textId="1D42108C" w:rsidR="004F7A4E" w:rsidRDefault="004F7A4E" w:rsidP="004F7A4E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AA8414" w14:textId="262BABA8" w:rsidR="004F7A4E" w:rsidRDefault="004F7A4E" w:rsidP="004F7A4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99D3D9" w14:textId="6376DB34" w:rsidR="004F7A4E" w:rsidRDefault="004F7A4E" w:rsidP="004F7A4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A610AD7" w14:textId="43A1A953" w:rsidR="004F7A4E" w:rsidRDefault="004F7A4E" w:rsidP="004F7A4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F7A4E" w14:paraId="62DC20B3" w14:textId="77777777" w:rsidTr="009134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D808761" w14:textId="3D5E69CB" w:rsidR="004F7A4E" w:rsidRPr="004D2956" w:rsidRDefault="004F7A4E" w:rsidP="004F7A4E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6D655F3" w14:textId="1EAADA95" w:rsidR="004F7A4E" w:rsidRPr="004D2956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C99E9BC" w14:textId="77777777" w:rsidR="004F7A4E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9.460e-08</w:t>
                  </w:r>
                </w:p>
                <w:p w14:paraId="47AC3095" w14:textId="47A8B2DA" w:rsidR="004F7A4E" w:rsidRPr="004D2956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57139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7B9302C" w14:textId="77777777" w:rsidR="004F7A4E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1.343e-03</w:t>
                  </w:r>
                </w:p>
                <w:p w14:paraId="33D08DC9" w14:textId="6679C247" w:rsidR="004F7A4E" w:rsidRPr="004D2956" w:rsidRDefault="004F7A4E" w:rsidP="004F7A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11900</w:t>
                  </w:r>
                </w:p>
              </w:tc>
            </w:tr>
            <w:tr w:rsidR="004F7A4E" w14:paraId="407E5677" w14:textId="77777777" w:rsidTr="0091345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DF5436" w14:textId="2764975C" w:rsidR="004F7A4E" w:rsidRDefault="004F7A4E" w:rsidP="004F7A4E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90F629C" wp14:editId="35D0E93D">
                        <wp:extent cx="6646545" cy="4166870"/>
                        <wp:effectExtent l="0" t="0" r="1905" b="5080"/>
                        <wp:docPr id="593992178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3992178" name=""/>
                                <pic:cNvPicPr/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66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FAE65A5" w14:textId="08D2D3CC" w:rsidR="004F7A4E" w:rsidRPr="004D2956" w:rsidRDefault="004F7A4E" w:rsidP="004F7A4E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2 zonder batterijmodule en dak-Strain-Strain1</w:t>
                  </w:r>
                </w:p>
              </w:tc>
            </w:tr>
          </w:tbl>
          <w:p w14:paraId="5A19B57B" w14:textId="77777777" w:rsidR="004F7A4E" w:rsidRPr="000B04D4" w:rsidRDefault="004F7A4E" w:rsidP="000A7C6B"/>
          <w:bookmarkEnd w:id="22"/>
          <w:bookmarkEnd w:id="23"/>
          <w:bookmarkEnd w:id="24"/>
          <w:p w14:paraId="58AD34BC" w14:textId="749C620C" w:rsidR="00EC2432" w:rsidRDefault="00EC2432" w:rsidP="000A7C6B"/>
        </w:tc>
      </w:tr>
    </w:tbl>
    <w:p w14:paraId="5B0594F9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2C5C81DD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9CD199D" w14:textId="201C4DFB" w:rsidR="000B1701" w:rsidRPr="004F7A4E" w:rsidRDefault="004F7A4E" w:rsidP="004F7A4E">
            <w:pPr>
              <w:pStyle w:val="Heading1"/>
              <w:rPr>
                <w:lang w:val="fr-FR"/>
              </w:rPr>
            </w:pPr>
            <w:bookmarkStart w:id="26" w:name="_Toc232074810"/>
            <w:r>
              <w:rPr>
                <w:lang w:val="fr-FR"/>
              </w:rPr>
              <w:t>Conclusion</w:t>
            </w:r>
            <w:bookmarkEnd w:id="26"/>
          </w:p>
        </w:tc>
      </w:tr>
    </w:tbl>
    <w:p w14:paraId="73EECF5A" w14:textId="77777777" w:rsidR="00112287" w:rsidRDefault="001122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112287" w14:paraId="4B5B235A" w14:textId="77777777" w:rsidTr="000A7C6B">
        <w:tc>
          <w:tcPr>
            <w:tcW w:w="11016" w:type="dxa"/>
          </w:tcPr>
          <w:p w14:paraId="790B8E33" w14:textId="1BC15CAE" w:rsidR="00112287" w:rsidRDefault="004F7A4E" w:rsidP="004F7A4E">
            <w:pPr>
              <w:pStyle w:val="Heading1"/>
            </w:pPr>
            <w:bookmarkStart w:id="27" w:name="_Toc232074811"/>
            <w:r>
              <w:t>Appendix</w:t>
            </w:r>
            <w:bookmarkEnd w:id="27"/>
          </w:p>
        </w:tc>
      </w:tr>
    </w:tbl>
    <w:p w14:paraId="389D88AE" w14:textId="6D9CEAB9" w:rsidR="00AC3438" w:rsidRPr="00AC3438" w:rsidRDefault="00AC3438" w:rsidP="00FE0924"/>
    <w:sectPr w:rsidR="00AC3438" w:rsidRPr="00AC3438" w:rsidSect="004F7A4E">
      <w:footerReference w:type="default" r:id="rId34"/>
      <w:footerReference w:type="first" r:id="rId35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52F8" w14:textId="77777777" w:rsidR="00CA040D" w:rsidRDefault="00CA040D" w:rsidP="00F25CD7">
      <w:pPr>
        <w:spacing w:after="0" w:line="240" w:lineRule="auto"/>
      </w:pPr>
      <w:r>
        <w:separator/>
      </w:r>
    </w:p>
  </w:endnote>
  <w:endnote w:type="continuationSeparator" w:id="0">
    <w:p w14:paraId="4BB66943" w14:textId="77777777" w:rsidR="00CA040D" w:rsidRDefault="00CA040D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DC4D2F" w14:paraId="24FE418F" w14:textId="77777777" w:rsidTr="003E1AE9">
      <w:tc>
        <w:tcPr>
          <w:tcW w:w="867" w:type="pct"/>
        </w:tcPr>
        <w:p w14:paraId="2C085DC5" w14:textId="77777777"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C43C458" wp14:editId="2ED05257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580220FD" w14:textId="54CB902A" w:rsidR="00DC4D2F" w:rsidRDefault="004F7A4E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64B85C41" w14:textId="174ABEE0" w:rsidR="00DC4D2F" w:rsidRDefault="004F7A4E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P000014110FLR</w:t>
          </w:r>
        </w:p>
      </w:tc>
      <w:tc>
        <w:tcPr>
          <w:tcW w:w="0" w:type="auto"/>
          <w:vAlign w:val="bottom"/>
        </w:tcPr>
        <w:p w14:paraId="0FB81B5C" w14:textId="77777777"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4925DA13" w14:textId="77777777"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14:paraId="4D6632DE" w14:textId="77777777" w:rsidTr="00BF0BC4">
      <w:tc>
        <w:tcPr>
          <w:tcW w:w="1908" w:type="dxa"/>
        </w:tcPr>
        <w:p w14:paraId="2934B083" w14:textId="77777777"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8F39C71" wp14:editId="04C53D72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56458FF" w14:textId="2DFB5695" w:rsidR="00DC4D2F" w:rsidRDefault="004F7A4E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5B70C72" w14:textId="02F77535" w:rsidR="00DC4D2F" w:rsidRDefault="004F7A4E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P000014110FLR</w:t>
          </w:r>
        </w:p>
      </w:tc>
      <w:tc>
        <w:tcPr>
          <w:tcW w:w="360" w:type="dxa"/>
          <w:vAlign w:val="bottom"/>
        </w:tcPr>
        <w:p w14:paraId="6A655B23" w14:textId="77777777"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4BA50BA" w14:textId="77777777"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BC2E8" w14:textId="77777777" w:rsidR="00CA040D" w:rsidRDefault="00CA040D" w:rsidP="00F25CD7">
      <w:pPr>
        <w:spacing w:after="0" w:line="240" w:lineRule="auto"/>
      </w:pPr>
      <w:r>
        <w:separator/>
      </w:r>
    </w:p>
  </w:footnote>
  <w:footnote w:type="continuationSeparator" w:id="0">
    <w:p w14:paraId="4C13520E" w14:textId="77777777" w:rsidR="00CA040D" w:rsidRDefault="00CA040D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4E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4F7A4E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040D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414D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90CD"/>
  <w15:docId w15:val="{1875188E-B41C-4408-806F-8C2DAC4D4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21" Type="http://schemas.openxmlformats.org/officeDocument/2006/relationships/image" Target="media/image15.jpe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oter" Target="footer2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6AAC7-2917-4F5C-B83C-F13ED3BB5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16</Pages>
  <Words>1490</Words>
  <Characters>8498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PDMDesktop</dc:creator>
  <cp:lastModifiedBy>PDMDesktop</cp:lastModifiedBy>
  <cp:revision>1</cp:revision>
  <dcterms:created xsi:type="dcterms:W3CDTF">2026-06-11T11:51:00Z</dcterms:created>
  <dcterms:modified xsi:type="dcterms:W3CDTF">2026-06-11T11:53:00Z</dcterms:modified>
</cp:coreProperties>
</file>