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CD368FF" w14:textId="77777777" w:rsidTr="00A43A5B">
        <w:trPr>
          <w:cantSplit/>
          <w:trHeight w:val="4488"/>
        </w:trPr>
        <w:tc>
          <w:tcPr>
            <w:tcW w:w="6285" w:type="dxa"/>
          </w:tcPr>
          <w:p w14:paraId="663F5858" w14:textId="3E712E0D" w:rsidR="00F448BC" w:rsidRDefault="00C9705D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007F1E" wp14:editId="253F10E2">
                  <wp:extent cx="3853815" cy="2454275"/>
                  <wp:effectExtent l="0" t="0" r="0" b="3175"/>
                  <wp:docPr id="15018658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86585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A9A99C8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272D081B" w14:textId="4A31667D" w:rsidR="00B77317" w:rsidRPr="00CD1539" w:rsidRDefault="00C9705D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P000014110FLR</w:t>
                  </w:r>
                </w:p>
                <w:p w14:paraId="059CA903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660C8A37" w14:textId="018A5B5D" w:rsidR="00B77317" w:rsidRPr="00CD1539" w:rsidRDefault="00C9705D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June 9,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A1F4DAE" w14:textId="6AF4B60B" w:rsidR="00B77317" w:rsidRPr="00CD1539" w:rsidRDefault="00C9705D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6DF3BCB0" w14:textId="5072A3A3" w:rsidR="00B77317" w:rsidRPr="006A441F" w:rsidRDefault="00C9705D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7DECA69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580A7295" w14:textId="6A098A6B" w:rsidR="00B77317" w:rsidRDefault="00C9705D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685C1FE9" w14:textId="5BAD0925" w:rsidR="00C9705D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1893786" w:history="1">
                        <w:r w:rsidR="00C9705D" w:rsidRPr="00557AEB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C9705D">
                          <w:rPr>
                            <w:noProof/>
                            <w:webHidden/>
                          </w:rPr>
                          <w:tab/>
                        </w:r>
                        <w:r w:rsidR="00C9705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9705D">
                          <w:rPr>
                            <w:noProof/>
                            <w:webHidden/>
                          </w:rPr>
                          <w:instrText xml:space="preserve"> PAGEREF _Toc231893786 \h </w:instrText>
                        </w:r>
                        <w:r w:rsidR="00C9705D">
                          <w:rPr>
                            <w:noProof/>
                            <w:webHidden/>
                          </w:rPr>
                        </w:r>
                        <w:r w:rsidR="00C9705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9705D">
                          <w:rPr>
                            <w:noProof/>
                            <w:webHidden/>
                          </w:rPr>
                          <w:t>1</w:t>
                        </w:r>
                        <w:r w:rsidR="00C9705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14120E3" w14:textId="201F7CFB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87" w:history="1">
                        <w:r w:rsidRPr="00557AEB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9765E1" w14:textId="739C6282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88" w:history="1">
                        <w:r w:rsidRPr="00557AEB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D2C322C" w14:textId="1C669BB7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89" w:history="1">
                        <w:r w:rsidRPr="00557AEB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8D75C2" w14:textId="228AFA14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0" w:history="1">
                        <w:r w:rsidRPr="00557AEB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EB8106" w14:textId="075A77C6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1" w:history="1">
                        <w:r w:rsidRPr="00557AEB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C18C3D" w14:textId="1A809059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2" w:history="1">
                        <w:r w:rsidRPr="00557AEB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2DB776" w14:textId="7A3B0BBD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3" w:history="1">
                        <w:r w:rsidRPr="00557AEB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1E3DF4A" w14:textId="5F2804FF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4" w:history="1">
                        <w:r w:rsidRPr="00557AEB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DFA0748" w14:textId="4DDE3454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5" w:history="1">
                        <w:r w:rsidRPr="00557AEB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BF61B96" w14:textId="3745C80C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6" w:history="1">
                        <w:r w:rsidRPr="00557AEB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8D3FCD" w14:textId="3F3D6389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7" w:history="1">
                        <w:r w:rsidRPr="00557AEB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D5947B" w14:textId="3FC0982F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8" w:history="1">
                        <w:r w:rsidRPr="00557AEB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0AE19F0" w14:textId="08B750F4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799" w:history="1">
                        <w:r w:rsidRPr="00557AEB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_Toc231893799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25CB34" w14:textId="2CAA9670" w:rsidR="00C9705D" w:rsidRDefault="00C9705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1893800" w:history="1">
                        <w:r w:rsidRPr="00557AEB">
                          <w:rPr>
                            <w:rStyle w:val="Hyperlink"/>
                            <w:noProof/>
                            <w:lang w:val="fr-FR"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_Toc231893800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3DAB1AC" w14:textId="0EF15A84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907D717" w14:textId="77777777" w:rsidR="00F448BC" w:rsidRDefault="00F448BC" w:rsidP="00A5373F"/>
        </w:tc>
      </w:tr>
      <w:tr w:rsidR="00F448BC" w14:paraId="05C7BD40" w14:textId="77777777" w:rsidTr="00BE081A">
        <w:trPr>
          <w:cantSplit/>
          <w:trHeight w:val="3924"/>
        </w:trPr>
        <w:tc>
          <w:tcPr>
            <w:tcW w:w="6285" w:type="dxa"/>
          </w:tcPr>
          <w:p w14:paraId="756FB7BB" w14:textId="04BBFBD0" w:rsidR="00C27B5D" w:rsidRDefault="00C9705D" w:rsidP="00C27B5D">
            <w:pPr>
              <w:pStyle w:val="Heading1"/>
            </w:pPr>
            <w:bookmarkStart w:id="0" w:name="_Toc231893786"/>
            <w:r>
              <w:t>Description</w:t>
            </w:r>
            <w:bookmarkEnd w:id="0"/>
          </w:p>
          <w:p w14:paraId="59E86A82" w14:textId="42C5BE62" w:rsidR="00F448BC" w:rsidRPr="00E65D6E" w:rsidRDefault="00C9705D" w:rsidP="00FF408C">
            <w:r>
              <w:t>No Data</w:t>
            </w:r>
          </w:p>
        </w:tc>
        <w:tc>
          <w:tcPr>
            <w:tcW w:w="4713" w:type="dxa"/>
            <w:vMerge/>
          </w:tcPr>
          <w:p w14:paraId="444AD485" w14:textId="77777777" w:rsidR="00F448BC" w:rsidRPr="00A33AA4" w:rsidRDefault="00F448BC" w:rsidP="00840CC7">
            <w:pPr>
              <w:pStyle w:val="TOC3"/>
            </w:pPr>
          </w:p>
        </w:tc>
      </w:tr>
    </w:tbl>
    <w:p w14:paraId="5AB3E5F0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DAB9CAA" w14:textId="77777777" w:rsidTr="00DD03CF">
        <w:tc>
          <w:tcPr>
            <w:tcW w:w="11016" w:type="dxa"/>
          </w:tcPr>
          <w:p w14:paraId="4289100A" w14:textId="348CEFCA" w:rsidR="00343025" w:rsidRDefault="00C9705D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31893787"/>
            <w:r>
              <w:lastRenderedPageBreak/>
              <w:t>Assumptions</w:t>
            </w:r>
            <w:bookmarkEnd w:id="4"/>
          </w:p>
          <w:p w14:paraId="1F392008" w14:textId="77777777" w:rsidR="00E1211B" w:rsidRDefault="00E1211B" w:rsidP="0034302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14:paraId="74EBB1B3" w14:textId="77777777" w:rsidTr="00DD03CF">
              <w:tc>
                <w:tcPr>
                  <w:tcW w:w="5392" w:type="dxa"/>
                  <w:vAlign w:val="center"/>
                </w:tcPr>
                <w:p w14:paraId="6D8EA8EC" w14:textId="62FE51E1" w:rsidR="00221495" w:rsidRDefault="00C9705D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1980612" wp14:editId="0504D3D4">
                        <wp:extent cx="3286760" cy="2629535"/>
                        <wp:effectExtent l="0" t="0" r="8890" b="0"/>
                        <wp:docPr id="660656118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0656118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629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F353A8" w14:textId="31933227" w:rsidR="00221495" w:rsidRDefault="00C9705D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14:paraId="55DD197D" w14:textId="431D0799" w:rsidR="00221495" w:rsidRDefault="00C9705D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BB95711" wp14:editId="1785D9E5">
                        <wp:extent cx="3287395" cy="2093595"/>
                        <wp:effectExtent l="0" t="0" r="8255" b="1905"/>
                        <wp:docPr id="183624410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624410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093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27B8DD" w14:textId="1A70108D" w:rsidR="00221495" w:rsidRDefault="00C9705D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14:paraId="0C15069E" w14:textId="7661F65D" w:rsidR="00A96F2C" w:rsidRDefault="00A96F2C" w:rsidP="00A96F2C"/>
        </w:tc>
      </w:tr>
    </w:tbl>
    <w:p w14:paraId="5BA5E140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269C13A9" w14:textId="77777777" w:rsidTr="00ED5A01">
        <w:tc>
          <w:tcPr>
            <w:tcW w:w="11016" w:type="dxa"/>
          </w:tcPr>
          <w:p w14:paraId="05BF36A2" w14:textId="438D6E31" w:rsidR="00FF408C" w:rsidRDefault="00C9705D" w:rsidP="00FF408C">
            <w:pPr>
              <w:pStyle w:val="Heading1"/>
            </w:pPr>
            <w:bookmarkStart w:id="5" w:name="_Toc231893788"/>
            <w:r>
              <w:lastRenderedPageBreak/>
              <w:t>Model Information</w:t>
            </w:r>
            <w:bookmarkEnd w:id="5"/>
          </w:p>
          <w:p w14:paraId="139FAB4A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02AE9DE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7DBD12A" w14:textId="77777777" w:rsidTr="00077EA0">
                    <w:tc>
                      <w:tcPr>
                        <w:tcW w:w="8640" w:type="dxa"/>
                      </w:tcPr>
                      <w:p w14:paraId="6F7ADF77" w14:textId="63BD2A59" w:rsidR="00077EA0" w:rsidRDefault="00C9705D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6B0E7BFC" wp14:editId="2523D7DA">
                              <wp:extent cx="5349240" cy="4279265"/>
                              <wp:effectExtent l="0" t="0" r="3810" b="6985"/>
                              <wp:docPr id="2135815071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35815071" name="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2792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6F418B1" w14:textId="6A62E9A2" w:rsidR="00C16188" w:rsidRDefault="00C9705D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</w:t>
                  </w:r>
                </w:p>
                <w:p w14:paraId="7D640F5F" w14:textId="313E8ADC" w:rsidR="00C16188" w:rsidRDefault="00C9705D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0FCC0C75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FEBB001" w14:textId="138694E1" w:rsidR="00C16188" w:rsidRPr="0044448A" w:rsidRDefault="00C9705D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51060A78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0692E3" w14:textId="79803122" w:rsidR="00C16188" w:rsidRDefault="00C9705D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13DD2A6" w14:textId="3935090A" w:rsidR="00C16188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C70F61" w14:textId="5A61334A" w:rsidR="00C16188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A5FDCA" w14:textId="4A9D35E6" w:rsidR="00C16188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9705D" w14:paraId="6672AB72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06F2334" w14:textId="7EE299A0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12A64B19" w14:textId="0C299791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09BC352" w14:textId="08A582B2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8C469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Mass:18.295 kg</w:t>
                  </w:r>
                </w:p>
                <w:p w14:paraId="531227B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Volume:0.00234552 m^3</w:t>
                  </w:r>
                </w:p>
                <w:p w14:paraId="193602C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62D46BAC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Weight:179.291 N</w:t>
                  </w:r>
                </w:p>
                <w:p w14:paraId="42A0CDF9" w14:textId="4814D8F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73634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2025\FEM2P000009263.SLDPRT</w:t>
                  </w:r>
                </w:p>
                <w:p w14:paraId="2E0A913D" w14:textId="0CB416D3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10:33:00 2024</w:t>
                  </w:r>
                </w:p>
              </w:tc>
            </w:tr>
            <w:tr w:rsidR="00C9705D" w14:paraId="11751C1F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282FE5" w14:textId="291FD4FA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18C24B38" w14:textId="73DC5E70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CC73D0" w14:textId="68561A02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55365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Mass:18.295 kg</w:t>
                  </w:r>
                </w:p>
                <w:p w14:paraId="7F7D489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Volume:0.00234552 m^3</w:t>
                  </w:r>
                </w:p>
                <w:p w14:paraId="0BA66D3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072B8E8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Weight:179.291 N</w:t>
                  </w:r>
                </w:p>
                <w:p w14:paraId="6E83F5E9" w14:textId="0AB970DD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CD5EE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2025\FEM2P000009263.SLDPRT</w:t>
                  </w:r>
                </w:p>
                <w:p w14:paraId="577DD584" w14:textId="44BDB8C7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10:33:00 2024</w:t>
                  </w:r>
                </w:p>
              </w:tc>
            </w:tr>
            <w:tr w:rsidR="00C9705D" w14:paraId="2B61F247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C48BB4" w14:textId="590E74BC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13306C4F" w14:textId="3D66785E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B7C61A" w14:textId="34CBC78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82754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Mass:18.295 kg</w:t>
                  </w:r>
                </w:p>
                <w:p w14:paraId="62CAA2A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Volume:0.00234552 m^3</w:t>
                  </w:r>
                </w:p>
                <w:p w14:paraId="0C536F9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D7CE2E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Weight:179.291 N</w:t>
                  </w:r>
                </w:p>
                <w:p w14:paraId="7C379E25" w14:textId="77EBD5FA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8D911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 xml:space="preserve">G:\03_Projects_Business_Dev\00056 e-PU10 V1\04_Engineering\05) Mechanical stress analysis\e-PU battery rack brake V6 (e-stop)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2025\FEM2P000009263.SLDPRT</w:t>
                  </w:r>
                </w:p>
                <w:p w14:paraId="7CBAF550" w14:textId="5305122D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10:33:00 2024</w:t>
                  </w:r>
                </w:p>
              </w:tc>
            </w:tr>
            <w:tr w:rsidR="00C9705D" w14:paraId="2BBE4715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985D24" w14:textId="0A4B6BD8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Ø13.0 (13) Diameter Slot2</w:t>
                  </w:r>
                </w:p>
                <w:p w14:paraId="5B3A15A1" w14:textId="04971FF1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5C9C60" w14:textId="459F4AD1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A0C87A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Mass:0.812536 kg</w:t>
                  </w:r>
                </w:p>
                <w:p w14:paraId="40849B5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Volume:0.000104171 m^3</w:t>
                  </w:r>
                </w:p>
                <w:p w14:paraId="5A37960A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DA583D2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Weight:7.96285 N</w:t>
                  </w:r>
                </w:p>
                <w:p w14:paraId="21E7F561" w14:textId="2183F04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3F5E9F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2025\FEM2P000010107.SLDPRT</w:t>
                  </w:r>
                </w:p>
                <w:p w14:paraId="5ABD504C" w14:textId="001DCE0F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C9705D" w14:paraId="1336FB17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B9B171" w14:textId="4FF18CF8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17D91A77" w14:textId="1276D631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D8F59C" w14:textId="78BC03DE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A591B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Mass:0.812536 kg</w:t>
                  </w:r>
                </w:p>
                <w:p w14:paraId="0F5ECE2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Volume:0.000104171 m^3</w:t>
                  </w:r>
                </w:p>
                <w:p w14:paraId="173D27A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9FC198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Weight:7.96285 N</w:t>
                  </w:r>
                </w:p>
                <w:p w14:paraId="64534C38" w14:textId="202797ED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7E935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2025\FEM2P000010107.SLDPRT</w:t>
                  </w:r>
                </w:p>
                <w:p w14:paraId="6A9FE592" w14:textId="1EE6DB07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C9705D" w14:paraId="1D304093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4B6E28" w14:textId="2E8AE250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4BCDD557" w14:textId="196D6965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7E3828" w14:textId="55A4F6AA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57F8C0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Mass:0.812536 kg</w:t>
                  </w:r>
                </w:p>
                <w:p w14:paraId="1399097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Volume:0.000104171 m^3</w:t>
                  </w:r>
                </w:p>
                <w:p w14:paraId="14561DC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7885C0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Weight:7.96285 N</w:t>
                  </w:r>
                </w:p>
                <w:p w14:paraId="2F3D304C" w14:textId="46C03A4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30BE0F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2025\FEM2P000010107.SLDPRT</w:t>
                  </w:r>
                </w:p>
                <w:p w14:paraId="59729E50" w14:textId="26F81AB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C9705D" w14:paraId="6C46DC43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2A1540" w14:textId="6A468BAD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Screw2</w:t>
                  </w:r>
                </w:p>
                <w:p w14:paraId="6C7E2DE3" w14:textId="1725D372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B33E0C" w14:textId="75F95337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14205F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Mass:17.2863 kg</w:t>
                  </w:r>
                </w:p>
                <w:p w14:paraId="6F1592B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Volume:0.00221619 m^3</w:t>
                  </w:r>
                </w:p>
                <w:p w14:paraId="760BC16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06A1010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Weight:169.406 N</w:t>
                  </w:r>
                </w:p>
                <w:p w14:paraId="5A603171" w14:textId="3C082B1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DE075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2025\FEM2P000010224.SLDPRT</w:t>
                  </w:r>
                </w:p>
                <w:p w14:paraId="3755A926" w14:textId="20CC5A11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10:31:28 2024</w:t>
                  </w:r>
                </w:p>
              </w:tc>
            </w:tr>
            <w:tr w:rsidR="00C9705D" w14:paraId="2E872D08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7CDEC9" w14:textId="0F553CAD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Screw2</w:t>
                  </w:r>
                </w:p>
                <w:p w14:paraId="527BCD50" w14:textId="5AA80043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805F7C" w14:textId="728ED5FD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BD210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Mass:17.2863 kg</w:t>
                  </w:r>
                </w:p>
                <w:p w14:paraId="3A06F605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Volume:0.00221619 m^3</w:t>
                  </w:r>
                </w:p>
                <w:p w14:paraId="2D8080A2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0EE304DA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Weight:169.406 N</w:t>
                  </w:r>
                </w:p>
                <w:p w14:paraId="41DC07B1" w14:textId="35D386B1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5DC929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2025\FEM2P000010224.SLDPRT</w:t>
                  </w:r>
                </w:p>
                <w:p w14:paraId="311FDDA7" w14:textId="22FB045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10:31:28 2024</w:t>
                  </w:r>
                </w:p>
              </w:tc>
            </w:tr>
            <w:tr w:rsidR="00C9705D" w14:paraId="4A18FD33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D74BD3" w14:textId="1E55AFE6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Screw2</w:t>
                  </w:r>
                </w:p>
                <w:p w14:paraId="68848ECE" w14:textId="12E213F0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6754AB" w14:textId="1F76914E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51EC0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Mass:17.2863 kg</w:t>
                  </w:r>
                </w:p>
                <w:p w14:paraId="4F5E1A7F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Volume:0.00221619 m^3</w:t>
                  </w:r>
                </w:p>
                <w:p w14:paraId="61E5481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63AD0B0A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Weight:169.406 N</w:t>
                  </w:r>
                </w:p>
                <w:p w14:paraId="57280A2C" w14:textId="340CA1EF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CA247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2025\FEM2P000010224.SLDPRT</w:t>
                  </w:r>
                </w:p>
                <w:p w14:paraId="361B22F6" w14:textId="01E5C300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10:31:28 2024</w:t>
                  </w:r>
                </w:p>
              </w:tc>
            </w:tr>
            <w:tr w:rsidR="00C9705D" w14:paraId="14255D2F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B67275" w14:textId="7C99E1C0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6151BFAE" w14:textId="66767B57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335380" w14:textId="78997E45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F5496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Mass:1.19805 kg</w:t>
                  </w:r>
                </w:p>
                <w:p w14:paraId="11B9AC8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Volume:0.000153596 m^3</w:t>
                  </w:r>
                </w:p>
                <w:p w14:paraId="1BE17DC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Density:7,800 kg/m^3</w:t>
                  </w:r>
                </w:p>
                <w:p w14:paraId="63BB51C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Weight:11.7408 N</w:t>
                  </w:r>
                </w:p>
                <w:p w14:paraId="04170E73" w14:textId="34A2C70F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8C9EF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 xml:space="preserve">G:\03_Projects_Business_Dev\00056 e-PU10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V1\04_Engineering\05) Mechanical stress analysis\e-PU battery rack brake V6 (e-stop) 2025\FEM2P000010308.SLDPRT</w:t>
                  </w:r>
                </w:p>
                <w:p w14:paraId="0392070E" w14:textId="2ABB28F9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C9705D" w14:paraId="4781E0E4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749748" w14:textId="6F226578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2BDCA2BD" w14:textId="691F979F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A5BF09F" w14:textId="0BC8D355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AFF09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Mass:1.19805 kg</w:t>
                  </w:r>
                </w:p>
                <w:p w14:paraId="088C2D9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Volume:0.000153596 m^3</w:t>
                  </w:r>
                </w:p>
                <w:p w14:paraId="104CFA1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1DAA3A8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Weight:11.7408 N</w:t>
                  </w:r>
                </w:p>
                <w:p w14:paraId="442AD3EF" w14:textId="7423D4DE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29212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2025\FEM2P000010308.SLDPRT</w:t>
                  </w:r>
                </w:p>
                <w:p w14:paraId="3A115F4D" w14:textId="61E8CF32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C9705D" w14:paraId="61B4466E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9D7573" w14:textId="2BB168FA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1FAFA8D4" w14:textId="3B6193B2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EC7DA5" w14:textId="5365C851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703E9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Mass:1.19805 kg</w:t>
                  </w:r>
                </w:p>
                <w:p w14:paraId="4D1DBDC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Volume:0.000153596 m^3</w:t>
                  </w:r>
                </w:p>
                <w:p w14:paraId="2E7BCF7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6B6F212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Weight:11.7408 N</w:t>
                  </w:r>
                </w:p>
                <w:p w14:paraId="7B9CF85B" w14:textId="5ED2C40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C2C26C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2025\FEM2P000010308.SLDPRT</w:t>
                  </w:r>
                </w:p>
                <w:p w14:paraId="4FF0BDF5" w14:textId="56A9AA5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C9705D" w14:paraId="18425F4B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FECF6A" w14:textId="1107371D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Screw6</w:t>
                  </w:r>
                </w:p>
                <w:p w14:paraId="5967ED19" w14:textId="45F87DE2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2FFBEE3" w14:textId="36680BF0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0F465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Mass:24.6142 kg</w:t>
                  </w:r>
                </w:p>
                <w:p w14:paraId="18D3126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Volume:0.00315567 m^3</w:t>
                  </w:r>
                </w:p>
                <w:p w14:paraId="60E9C53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6B30A0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Weight:241.219 N</w:t>
                  </w:r>
                </w:p>
                <w:p w14:paraId="284AC609" w14:textId="033F191C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DE82B4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2025\FEM2P000010328.SLDPRT</w:t>
                  </w:r>
                </w:p>
                <w:p w14:paraId="579C0A42" w14:textId="00492D4E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10:29:12 2024</w:t>
                  </w:r>
                </w:p>
              </w:tc>
            </w:tr>
            <w:tr w:rsidR="00C9705D" w14:paraId="5C725C77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4E8781" w14:textId="076E24CC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Screw6</w:t>
                  </w:r>
                </w:p>
                <w:p w14:paraId="70B12FBC" w14:textId="125BAAD5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813143" w14:textId="6AA5C474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49903A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Mass:24.6142 kg</w:t>
                  </w:r>
                </w:p>
                <w:p w14:paraId="5C351DF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Volume:0.00315567 m^3</w:t>
                  </w:r>
                </w:p>
                <w:p w14:paraId="2216A19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798AFAE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Weight:241.219 N</w:t>
                  </w:r>
                </w:p>
                <w:p w14:paraId="6F4BBBD1" w14:textId="5942FA59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F322A9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2025\FEM2P000010328.SLDPRT</w:t>
                  </w:r>
                </w:p>
                <w:p w14:paraId="47713105" w14:textId="2F8597B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10:29:12 2024</w:t>
                  </w:r>
                </w:p>
              </w:tc>
            </w:tr>
            <w:tr w:rsidR="00C9705D" w14:paraId="78A979A4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521E4B" w14:textId="3178AC62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Screw6</w:t>
                  </w:r>
                </w:p>
                <w:p w14:paraId="2B60EDA7" w14:textId="331A3E05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89E14E" w14:textId="49F3B6F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5DC07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Mass:24.6142 kg</w:t>
                  </w:r>
                </w:p>
                <w:p w14:paraId="06C7E28A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Volume:0.00315567 m^3</w:t>
                  </w:r>
                </w:p>
                <w:p w14:paraId="6D4F830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3FE7730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Weight:241.219 N</w:t>
                  </w:r>
                </w:p>
                <w:p w14:paraId="04954BAD" w14:textId="1E6265C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4861878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2025\FEM2P000010328.SLDPRT</w:t>
                  </w:r>
                </w:p>
                <w:p w14:paraId="6E84D342" w14:textId="5765AD34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10:29:12 2024</w:t>
                  </w:r>
                </w:p>
              </w:tc>
            </w:tr>
            <w:tr w:rsidR="00C9705D" w14:paraId="7A6F55BD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AC93B9" w14:textId="14793B4B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2FABDF86" w14:textId="0CCFF6C9" w:rsidR="00C9705D" w:rsidRPr="0044448A" w:rsidRDefault="00C9705D" w:rsidP="00C875D9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13B33B8" wp14:editId="19597262">
                        <wp:extent cx="1562735" cy="1250315"/>
                        <wp:effectExtent l="0" t="0" r="0" b="6985"/>
                        <wp:docPr id="883799629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3799629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AADDCF" w14:textId="19F1059B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1FBB59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1D33BB3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1CF982D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13D9691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090C4F01" w14:textId="2B1D0870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F7ADC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383F9622" w14:textId="0BD3815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Sep  9 07:22:34 2025</w:t>
                  </w:r>
                </w:p>
              </w:tc>
            </w:tr>
            <w:tr w:rsidR="00C9705D" w14:paraId="5055C4F4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392721" w14:textId="73EC5349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579ECD04" w14:textId="27FF59AB" w:rsidR="00C9705D" w:rsidRPr="0044448A" w:rsidRDefault="00C9705D" w:rsidP="00C875D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A1FC1C7" wp14:editId="4426A374">
                        <wp:extent cx="1562735" cy="1250315"/>
                        <wp:effectExtent l="0" t="0" r="0" b="6985"/>
                        <wp:docPr id="1278682582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8682582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22BFCDB" w14:textId="68B9C3B2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E1ED12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649E48B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66CBFF3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07A775C8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6C900E56" w14:textId="3B09F276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77B97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6D82DC99" w14:textId="78124598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C9705D" w14:paraId="24B99EBC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71A9B9" w14:textId="0418030D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&lt;P000003232&gt;-&lt;Fillet11&gt;</w:t>
                  </w:r>
                </w:p>
                <w:p w14:paraId="7488D2F4" w14:textId="7004C9BC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11D60C" w14:textId="494A5FA2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7BE1ED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22878DB0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28D5229A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122B6EF7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074D6A7F" w14:textId="139D3CA0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A06ED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3FFB3F56" w14:textId="36C81507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C9705D" w14:paraId="39877F9E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0B59A2" w14:textId="1655C1F6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&lt;P000003232&gt;-&lt;Fillet11&gt;</w:t>
                  </w:r>
                </w:p>
                <w:p w14:paraId="4E7A4C54" w14:textId="34DB83DD" w:rsidR="00C9705D" w:rsidRPr="0044448A" w:rsidRDefault="00C9705D" w:rsidP="00C875D9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CF205D" w14:textId="30BEB95D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D8C710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6D0D152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5741DCC0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7161DEF5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59195BD6" w14:textId="14BEA8E4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16F74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3CE50898" w14:textId="4C184437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C9705D" w14:paraId="7E00073F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37A66B" w14:textId="6B1AF9D5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57F81E6D" w14:textId="4609F157" w:rsidR="00C9705D" w:rsidRPr="0044448A" w:rsidRDefault="00C9705D" w:rsidP="00C875D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7C7372" wp14:editId="12438A8B">
                        <wp:extent cx="1562735" cy="1250315"/>
                        <wp:effectExtent l="0" t="0" r="0" b="6985"/>
                        <wp:docPr id="1170664789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066478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B42758" w14:textId="6C0040FA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0CA75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Mass:0.0004618 kg</w:t>
                  </w:r>
                </w:p>
                <w:p w14:paraId="2A89CCBC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63F5950C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 kg/m^3</w:t>
                  </w:r>
                </w:p>
                <w:p w14:paraId="12539BE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Weight:0.00452564 N</w:t>
                  </w:r>
                </w:p>
                <w:p w14:paraId="6E563C73" w14:textId="5F63CA45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91F27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7D59EDAD" w14:textId="630F8A62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  <w:tr w:rsidR="00C9705D" w14:paraId="5C5F200B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222F066" w14:textId="1BD73A62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716D6446" w14:textId="5EC04B19" w:rsidR="00C9705D" w:rsidRPr="0044448A" w:rsidRDefault="00C9705D" w:rsidP="00C875D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20DF047" wp14:editId="29CF56D9">
                        <wp:extent cx="1562735" cy="1250315"/>
                        <wp:effectExtent l="0" t="0" r="0" b="6985"/>
                        <wp:docPr id="1933494474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3494474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ACCEDD" w14:textId="108B4383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73F57F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Mass:0.0004618 kg</w:t>
                  </w:r>
                </w:p>
                <w:p w14:paraId="490B2EA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7E9E876B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 kg/m^3</w:t>
                  </w:r>
                </w:p>
                <w:p w14:paraId="72961D51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Weight:0.00452564 N</w:t>
                  </w:r>
                </w:p>
                <w:p w14:paraId="5C88AA75" w14:textId="22BE1E1E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F362DC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020030DC" w14:textId="02245B6E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  <w:tr w:rsidR="00C9705D" w14:paraId="3D466511" w14:textId="77777777" w:rsidTr="00C875D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85D21B6" w14:textId="4797352B" w:rsidR="00C9705D" w:rsidRDefault="00C9705D" w:rsidP="00C875D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37E31A2F" w14:textId="7BD07935" w:rsidR="00C9705D" w:rsidRPr="0044448A" w:rsidRDefault="00C9705D" w:rsidP="00C875D9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7C6CFC2" wp14:editId="460430C2">
                        <wp:extent cx="1562735" cy="1250315"/>
                        <wp:effectExtent l="0" t="0" r="0" b="6985"/>
                        <wp:docPr id="1256233284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6233284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705977" w14:textId="2FBACC73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0D1FAA5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Mass:0.0004618 kg</w:t>
                  </w:r>
                </w:p>
                <w:p w14:paraId="201D4CC6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518F013E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 kg/m^3</w:t>
                  </w:r>
                </w:p>
                <w:p w14:paraId="19A4C5E3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Weight:0.00452564 N</w:t>
                  </w:r>
                </w:p>
                <w:p w14:paraId="5724DC48" w14:textId="762F8F99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A92EBC" w14:textId="77777777" w:rsidR="00C9705D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3C239CE2" w14:textId="7072AC53" w:rsidR="00C9705D" w:rsidRPr="0044448A" w:rsidRDefault="00C9705D" w:rsidP="00C875D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  <w:tr w:rsidR="00C16188" w14:paraId="1D75BA78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CC807F" w14:textId="3A805383" w:rsidR="00C16188" w:rsidRDefault="00C9705D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136A7F5A" w14:textId="285C0573" w:rsidR="004B3022" w:rsidRPr="0044448A" w:rsidRDefault="00C9705D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D49C33F" wp14:editId="2C2FEF83">
                        <wp:extent cx="1562735" cy="1250315"/>
                        <wp:effectExtent l="0" t="0" r="0" b="6985"/>
                        <wp:docPr id="1789890667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9890667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7A452DE" w14:textId="5DE9ED86" w:rsidR="00C16188" w:rsidRPr="0044448A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ECAD77" w14:textId="77777777" w:rsidR="00C9705D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Mass:0.0004618 kg</w:t>
                  </w:r>
                </w:p>
                <w:p w14:paraId="7418C19F" w14:textId="77777777" w:rsidR="00C9705D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58199035" w14:textId="77777777" w:rsidR="00C9705D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 kg/m^3</w:t>
                  </w:r>
                </w:p>
                <w:p w14:paraId="0647152F" w14:textId="77777777" w:rsidR="00C9705D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Weight:0.00452564 N</w:t>
                  </w:r>
                </w:p>
                <w:p w14:paraId="760C112C" w14:textId="67BE301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5AA49C" w14:textId="77777777" w:rsidR="00C9705D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C:\Users\pdmdesktop\AppData\Local\Temp\swx82224\VC~~\P000014110FLR\Part1^P000014110FLR.sldprt</w:t>
                  </w:r>
                </w:p>
                <w:p w14:paraId="47FBAF02" w14:textId="3669D81A" w:rsidR="00C16188" w:rsidRPr="0044448A" w:rsidRDefault="00C9705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 9 10:21:55 2026</w:t>
                  </w:r>
                </w:p>
              </w:tc>
            </w:tr>
          </w:tbl>
          <w:p w14:paraId="3FB890E9" w14:textId="0FB5B61E" w:rsidR="00FF408C" w:rsidRDefault="00FF408C" w:rsidP="00A96F2C"/>
        </w:tc>
      </w:tr>
    </w:tbl>
    <w:p w14:paraId="4CAB0C24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0E258189" w14:textId="77777777" w:rsidTr="005E294F">
        <w:tc>
          <w:tcPr>
            <w:tcW w:w="11016" w:type="dxa"/>
          </w:tcPr>
          <w:p w14:paraId="58FDA16F" w14:textId="4423CC4E" w:rsidR="00B35001" w:rsidRPr="00B35001" w:rsidRDefault="00C9705D" w:rsidP="00B35001">
            <w:pPr>
              <w:pStyle w:val="Heading1"/>
            </w:pPr>
            <w:bookmarkStart w:id="6" w:name="_Toc231893789"/>
            <w:r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42"/>
              <w:gridCol w:w="5163"/>
            </w:tblGrid>
            <w:tr w:rsidR="00B35001" w14:paraId="06C91BD6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270FCB" w14:textId="3BAF014F" w:rsidR="00B35001" w:rsidRDefault="00C9705D" w:rsidP="005E294F">
                  <w:r>
                    <w:t>Study name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95AAE0" w14:textId="6D2D2F7E" w:rsidR="00B35001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C9705D" w14:paraId="06713FF1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C354E0" w14:textId="41AEA9D6" w:rsidR="00C9705D" w:rsidRDefault="00C9705D" w:rsidP="005E294F">
                  <w:r>
                    <w:t>Analysis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9BF0C9" w14:textId="64B653CD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C9705D" w14:paraId="40C537EC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51AF3B" w14:textId="68FF3D70" w:rsidR="00C9705D" w:rsidRDefault="00C9705D" w:rsidP="005E294F">
                  <w:r>
                    <w:t>Mesh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BC3836" w14:textId="22E4D053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C9705D" w14:paraId="66F63EFF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FFBA37" w14:textId="0FDBA251" w:rsidR="00C9705D" w:rsidRDefault="00C9705D" w:rsidP="005E294F">
                  <w:r>
                    <w:t xml:space="preserve">Thermal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97A088" w14:textId="77EEC38E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9705D" w14:paraId="020A8296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AD0A78" w14:textId="68407048" w:rsidR="00C9705D" w:rsidRDefault="00C9705D" w:rsidP="005E294F">
                  <w:r>
                    <w:t>Thermal option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779136" w14:textId="0B20786B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C9705D" w14:paraId="7FDFFA9D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EC56B4" w14:textId="4E9E5DA8" w:rsidR="00C9705D" w:rsidRDefault="00C9705D" w:rsidP="005E294F">
                  <w:r>
                    <w:t>Zero strain temperature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C74648" w14:textId="2C7BE35A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C9705D" w14:paraId="69111E20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4CF7AE" w14:textId="50BDAD2E" w:rsidR="00C9705D" w:rsidRDefault="00C9705D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C678B2" w14:textId="17A9ABB5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32F31C60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4A9FE6" w14:textId="33944E91" w:rsidR="00C9705D" w:rsidRDefault="00C9705D" w:rsidP="005E294F">
                  <w:r>
                    <w:t>Solver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E51213" w14:textId="5B96D349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C9705D" w14:paraId="3A2EFC36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B9D153" w14:textId="378E7F41" w:rsidR="00C9705D" w:rsidRDefault="00C9705D" w:rsidP="005E294F">
                  <w:r>
                    <w:t xml:space="preserve">Inplane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A01414" w14:textId="70B4C012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55B3AC95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59DEF1" w14:textId="68F0A086" w:rsidR="00C9705D" w:rsidRDefault="00C9705D" w:rsidP="005E294F">
                  <w:r>
                    <w:t xml:space="preserve">Soft Spring: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CAB5F8" w14:textId="724B310F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52609DF2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0AB98B" w14:textId="5F983596" w:rsidR="00C9705D" w:rsidRDefault="00C9705D" w:rsidP="005E294F">
                  <w:r>
                    <w:t xml:space="preserve">Inertial Relief: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7CEB6E" w14:textId="6D4CB22D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44C98FE1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2D0C32" w14:textId="03A18063" w:rsidR="00C9705D" w:rsidRDefault="00C9705D" w:rsidP="005E294F">
                  <w:r>
                    <w:t>Incompatible bonding options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39BB0B" w14:textId="65C6FAAD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9705D" w14:paraId="26AB320D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D9FADC" w14:textId="10ABE5DB" w:rsidR="00C9705D" w:rsidRDefault="00C9705D" w:rsidP="005E294F">
                  <w:r>
                    <w:t>Large displacement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79BF43" w14:textId="2D9DC0D3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26AFB9DE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D0EEF9" w14:textId="3E7A355E" w:rsidR="00C9705D" w:rsidRDefault="00C9705D" w:rsidP="005E294F">
                  <w:r>
                    <w:t>Compute free body forces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6CB02F" w14:textId="715E2811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9705D" w14:paraId="62425190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5A7048" w14:textId="253FE5F1" w:rsidR="00C9705D" w:rsidRDefault="00C9705D" w:rsidP="005E294F">
                  <w:r>
                    <w:t>Friction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92653B" w14:textId="1F652638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5C0E354B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7C0FAD" w14:textId="281F7589" w:rsidR="00C9705D" w:rsidRDefault="00C9705D" w:rsidP="005E294F">
                  <w:r>
                    <w:t xml:space="preserve">Use Adaptive Method: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721EA3" w14:textId="59ECC2D6" w:rsidR="00C9705D" w:rsidRDefault="00C9705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705D" w14:paraId="3B03E8FD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06B2C0" w14:textId="200DF832" w:rsidR="00C9705D" w:rsidRDefault="00C9705D" w:rsidP="005E294F">
                  <w:r>
                    <w:t>Result folder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043F7A" w14:textId="52F7582D" w:rsidR="00C9705D" w:rsidRDefault="00C9705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(G:\03_Projects_Business_Dev\00056 e-PU10 V1\04_Engineering\05) Mechanical stress analysis\Floor okt 2025)</w:t>
                  </w:r>
                </w:p>
              </w:tc>
            </w:tr>
          </w:tbl>
          <w:p w14:paraId="7873D0FD" w14:textId="7674B64F" w:rsidR="005E294F" w:rsidRDefault="005E294F" w:rsidP="00A96F2C"/>
        </w:tc>
      </w:tr>
      <w:bookmarkEnd w:id="1"/>
      <w:bookmarkEnd w:id="2"/>
      <w:bookmarkEnd w:id="3"/>
    </w:tbl>
    <w:p w14:paraId="4FE70F8E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74A361F6" w14:textId="77777777" w:rsidTr="00E80CD9">
        <w:tc>
          <w:tcPr>
            <w:tcW w:w="11016" w:type="dxa"/>
          </w:tcPr>
          <w:p w14:paraId="6E4C898F" w14:textId="154B3E16" w:rsidR="00F33129" w:rsidRPr="00B35001" w:rsidRDefault="00C9705D" w:rsidP="000A7C6B">
            <w:pPr>
              <w:pStyle w:val="Heading1"/>
            </w:pPr>
            <w:bookmarkStart w:id="7" w:name="_Toc231893790"/>
            <w:r>
              <w:lastRenderedPageBreak/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74"/>
              <w:gridCol w:w="5131"/>
            </w:tblGrid>
            <w:tr w:rsidR="00F33129" w14:paraId="6541BC32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461E07" w14:textId="58F8035D" w:rsidR="00F33129" w:rsidRDefault="00C9705D" w:rsidP="000A7C6B">
                  <w:r>
                    <w:t>Unit system: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FA9562" w14:textId="235BD820" w:rsidR="00F33129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C9705D" w14:paraId="2609E71F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FADF58" w14:textId="64F45292" w:rsidR="00C9705D" w:rsidRDefault="00C9705D" w:rsidP="000A7C6B">
                  <w:r>
                    <w:t>Length/Displacement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56EE89" w14:textId="0C10A1BB" w:rsidR="00C9705D" w:rsidRDefault="00C9705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C9705D" w14:paraId="5A81A811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873A37" w14:textId="3B19798E" w:rsidR="00C9705D" w:rsidRDefault="00C9705D" w:rsidP="000A7C6B">
                  <w:r>
                    <w:t>Temperature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D0F632" w14:textId="5B590D35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C9705D" w14:paraId="00B416B9" w14:textId="77777777" w:rsidTr="00C9705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9C4ACB" w14:textId="17D87254" w:rsidR="00C9705D" w:rsidRDefault="00C9705D" w:rsidP="000A7C6B">
                  <w:r>
                    <w:t>Angular velocity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EE154E" w14:textId="65A6C00E" w:rsidR="00C9705D" w:rsidRDefault="00C9705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C9705D" w14:paraId="7CEA7E54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9F8E5D" w14:textId="4AFD5EBE" w:rsidR="00C9705D" w:rsidRDefault="00C9705D" w:rsidP="000A7C6B">
                  <w:r>
                    <w:t>Pressure/Stress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25318C" w14:textId="75286D2C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4CBAC71" w14:textId="36102007" w:rsidR="00F33129" w:rsidRDefault="00F33129" w:rsidP="000A7C6B"/>
        </w:tc>
      </w:tr>
    </w:tbl>
    <w:p w14:paraId="3AF1FE52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7882F04" w14:textId="77777777" w:rsidTr="005273D5">
        <w:trPr>
          <w:trHeight w:val="4158"/>
        </w:trPr>
        <w:tc>
          <w:tcPr>
            <w:tcW w:w="11136" w:type="dxa"/>
          </w:tcPr>
          <w:p w14:paraId="70B6759D" w14:textId="3819C058" w:rsidR="00E80CD9" w:rsidRPr="00AC3438" w:rsidRDefault="00C9705D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31893791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2773C0F6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CB0278" w14:textId="5FA58CEC" w:rsidR="00E80CD9" w:rsidRPr="003E6C57" w:rsidRDefault="00C9705D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2A87F0" w14:textId="69727CB6" w:rsidR="00E80CD9" w:rsidRPr="003E6C57" w:rsidRDefault="00C9705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ADF3EE" w14:textId="42ED9ABE" w:rsidR="00E80CD9" w:rsidRPr="003E6C57" w:rsidRDefault="00C9705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57FD03A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1EBE6C7E" w14:textId="72F2E59D" w:rsidR="00E80CD9" w:rsidRPr="00577134" w:rsidRDefault="00C9705D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B5FB58A" wp14:editId="71462CC2">
                        <wp:extent cx="1904365" cy="1523365"/>
                        <wp:effectExtent l="0" t="0" r="635" b="635"/>
                        <wp:docPr id="2087004466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7004466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22152AA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54F06C" w14:textId="1E377EB4" w:rsidR="00E80CD9" w:rsidRPr="00BE6656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98201F" w14:textId="0F3BE5E2" w:rsidR="00E80CD9" w:rsidRPr="00BE6656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1.0976 (S355MC)</w:t>
                        </w:r>
                      </w:p>
                    </w:tc>
                  </w:tr>
                  <w:tr w:rsidR="00C9705D" w:rsidRPr="00577134" w14:paraId="3470594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E93B12" w14:textId="551E0FEC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8C178D" w14:textId="7D55B8BB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9705D" w:rsidRPr="00577134" w14:paraId="08A4889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9F7EAB" w14:textId="2B19D52A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CB2058" w14:textId="191375D7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9705D" w:rsidRPr="00577134" w14:paraId="0A38CDD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B3D6616" w14:textId="403D766A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824909" w14:textId="10F49B06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C9705D" w:rsidRPr="00577134" w14:paraId="3E3EA69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93992A" w14:textId="0488A4C7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67B2AE" w14:textId="09261E31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C9705D" w:rsidRPr="00577134" w14:paraId="0905E7D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03206A" w14:textId="429CE599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FF3E4E" w14:textId="1820F008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C9705D" w:rsidRPr="00577134" w14:paraId="02FBFB8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875EFF" w14:textId="17EDD95E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54598C" w14:textId="1AB8A4C6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C9705D" w:rsidRPr="00577134" w14:paraId="432AE39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27801CA" w14:textId="5F6AB8B4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E959E7" w14:textId="1C3CB3D9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C9705D" w:rsidRPr="00577134" w14:paraId="724FDCD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0BB313" w14:textId="7CD902C4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E1964D" w14:textId="2C4C1C67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C9705D" w:rsidRPr="00577134" w14:paraId="224FF9B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6DECC8" w14:textId="712AECE4" w:rsidR="00C9705D" w:rsidRDefault="00C9705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219B50" w14:textId="16CECEC2" w:rsidR="00C9705D" w:rsidRDefault="00C9705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2111A647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79FEE6F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Hole2)(FEM2P000013056-1/FEM2P000011093-1/FEM2P000009265-2/FEM2P000009247-10),</w:t>
                  </w:r>
                </w:p>
                <w:p w14:paraId="6138C10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Hole2)(FEM2P000013056-1/FEM2P000011093-1/FEM2P000009265-2/FEM2P000009247-16),</w:t>
                  </w:r>
                </w:p>
                <w:p w14:paraId="224ACE7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Hole2)(FEM2P000013056-1/FEM2P000011093-1/FEM2P000009265-2/FEM2P000009247-17),</w:t>
                  </w:r>
                </w:p>
                <w:p w14:paraId="4BE6CEA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Hole2)(FEM2P000013056-1/FEM2P000011093-1/FEM2P000009265-2/FEM2P000009247-19),</w:t>
                  </w:r>
                </w:p>
                <w:p w14:paraId="49A3C967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Hole2)(FEM2P000013056-1/FEM2P000011093-1/FEM2P000009265-2/FEM2P000009247-20),</w:t>
                  </w:r>
                </w:p>
                <w:p w14:paraId="5C701D4B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Hole2)(FEM2P000013056-1/FEM2P000011093-1/FEM2P000009265-2/FEM2P000009247-9),</w:t>
                  </w:r>
                </w:p>
                <w:p w14:paraId="0F20228B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Hole1)(FEM2P000013056-1/FEM2P000011093-1/FEM2P000009265-2/FEM2P000009740-1),</w:t>
                  </w:r>
                </w:p>
                <w:p w14:paraId="67DBB4D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Hole1)(FEM2P000013056-1/FEM2P000011093-1/FEM2P000009265-2/FEM2P000009740-10),</w:t>
                  </w:r>
                </w:p>
                <w:p w14:paraId="34A04BED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Hole1)(FEM2P000013056-1/FEM2P000011093-1/FEM2P000009265-2/FEM2P000009740-11),</w:t>
                  </w:r>
                </w:p>
                <w:p w14:paraId="58C9914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1(Ø13.0 (13) Diameter Hole1)(FEM2P000013056-1/FEM2P000011093-1/FEM2P000009265-2/FEM2P000009740-12),</w:t>
                  </w:r>
                </w:p>
                <w:p w14:paraId="205B2AC4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Hole1)(FEM2P000013056-1/FEM2P000011093-1/FEM2P000009265-2/FEM2P000009740-25),</w:t>
                  </w:r>
                </w:p>
                <w:p w14:paraId="060B7E5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Hole1)(FEM2P000013056-1/FEM2P000011093-1/FEM2P000009265-2/FEM2P000009740-26),</w:t>
                  </w:r>
                </w:p>
                <w:p w14:paraId="6B67D87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Hole1)(FEM2P000013056-1/FEM2P000011093-1/FEM2P000009265-2/FEM2P000009740-27),</w:t>
                  </w:r>
                </w:p>
                <w:p w14:paraId="2825E0B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Hole1)(FEM2P000013056-1/FEM2P000011093-1/FEM2P000009265-2/FEM2P000009740-28),</w:t>
                  </w:r>
                </w:p>
                <w:p w14:paraId="3D6755AC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Hole1)(FEM2P000013056-1/FEM2P000011093-1/FEM2P000009265-2/FEM2P000009740-29),</w:t>
                  </w:r>
                </w:p>
                <w:p w14:paraId="2050CCFB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Hole1)(FEM2P000013056-1/FEM2P000011093-1/FEM2P000009265-2/FEM2P000009740-30),</w:t>
                  </w:r>
                </w:p>
                <w:p w14:paraId="6508616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Hole1)(FEM2P000013056-1/FEM2P000011093-1/FEM2P000009265-2/FEM2P000009740-31),</w:t>
                  </w:r>
                </w:p>
                <w:p w14:paraId="69DFAEA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Hole1)(FEM2P000013056-1/FEM2P000011093-1/FEM2P000009265-2/FEM2P000009740-32),</w:t>
                  </w:r>
                </w:p>
                <w:p w14:paraId="0D89FBD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Hole1)(FEM2P000013056-1/FEM2P000011093-1/FEM2P000009265-2/FEM2P000009740-33),</w:t>
                  </w:r>
                </w:p>
                <w:p w14:paraId="437DD32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1(Ø13.0 (13) Diameter Hole1)(FEM2P000013056-1/FEM2P000011093-1/FEM2P000009265-2/FEM2P000009740-34),</w:t>
                  </w:r>
                </w:p>
                <w:p w14:paraId="4EEED4A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Hole1)(FEM2P000013056-1/FEM2P000011093-1/FEM2P000009265-2/FEM2P000009740-35),</w:t>
                  </w:r>
                </w:p>
                <w:p w14:paraId="7A8D8E5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Hole1)(FEM2P000013056-1/FEM2P000011093-1/FEM2P000009265-2/FEM2P000009740-36),</w:t>
                  </w:r>
                </w:p>
                <w:p w14:paraId="796E0DE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Hole1)(FEM2P000013056-1/FEM2P000011093-1/FEM2P000009265-2/FEM2P000009740-8),</w:t>
                  </w:r>
                </w:p>
                <w:p w14:paraId="4BF72D8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Hole1)(FEM2P000013056-1/FEM2P000011093-1/FEM2P000009265-2/FEM2P000009740-9),</w:t>
                  </w:r>
                </w:p>
                <w:p w14:paraId="442063BD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1(Fillet2)(FEM2P000013056-1/FEM2P000011093-1/FEM2P000009265-2/FEM2P000009771-6),</w:t>
                  </w:r>
                </w:p>
                <w:p w14:paraId="71780274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1(Fillet1)(FEM2P000013056-1/FEM2P000011093-1/FEM2P000009265-2/FEM2P000010101-1),</w:t>
                  </w:r>
                </w:p>
                <w:p w14:paraId="25047D7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1(Fillet1)(FEM2P000013056-1/FEM2P000011093-1/FEM2P000009265-2/FEM2P000010101-2),</w:t>
                  </w:r>
                </w:p>
                <w:p w14:paraId="50D1BA7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1(Fillet1)(FEM2P000013056-1/FEM2P000011093-1/FEM2P000009265-2/FEM2P000010101-3),</w:t>
                  </w:r>
                </w:p>
                <w:p w14:paraId="3162FCE7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1(Fillet1)(FEM2P000013056-1/FEM2P000011093-1/FEM2P000009265-2/FEM2P000010101-4),</w:t>
                  </w:r>
                </w:p>
                <w:p w14:paraId="654C015B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1/FEM2P000009265-2/FEM2P000010107-1),</w:t>
                  </w:r>
                </w:p>
                <w:p w14:paraId="4774D4A8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Slot2)(FEM2P000013056-1/FEM2P000011093-1/FEM2P000009265-2/FEM2P000010107-2),</w:t>
                  </w:r>
                </w:p>
                <w:p w14:paraId="398BFEC7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Slot2)(FEM2P000013056-1/FEM2P000011093-1/FEM2P000009265-2/FEM2P000010107-3),</w:t>
                  </w:r>
                </w:p>
                <w:p w14:paraId="59ECBB2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1(Fillet1)(FEM2P000013056-1/FEM2P000011093-1/FEM2P000009265-2/FEM2P000010211-1),</w:t>
                  </w:r>
                </w:p>
                <w:p w14:paraId="0B40652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1(Fillet1)(FEM2P000013056-1/FEM2P000011093-1/FEM2P000009265-2/FEM2P000010211-2),</w:t>
                  </w:r>
                </w:p>
                <w:p w14:paraId="7EEC051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1(Fillet1)(FEM2P000013056-1/FEM2P000011093-1/FEM2P000009265-2/FEM2P000010211-3),</w:t>
                  </w:r>
                </w:p>
                <w:p w14:paraId="61255D0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1(Fillet1)(FEM2P000013056-1/FEM2P000011093-1/FEM2P000009265-2/FEM2P000010211-4),</w:t>
                  </w:r>
                </w:p>
                <w:p w14:paraId="71875017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1(Fillet1)(FEM2P000013056-1/FEM2P000011093-1/FEM2P000009265-2/FEM2P000010211-5),</w:t>
                  </w:r>
                </w:p>
                <w:p w14:paraId="18C02C0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1(Fillet1)(FEM2P000013056-1/FEM2P000011093-1/FEM2P000009265-2/FEM2P000010211-6),</w:t>
                  </w:r>
                </w:p>
                <w:p w14:paraId="030C077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1(Fillet1)(FEM2P000013056-1/FEM2P000011093-1/FEM2P000009265-2/FEM2P000010211-7),</w:t>
                  </w:r>
                </w:p>
                <w:p w14:paraId="049696B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1(Fillet1)(FEM2P000013056-1/FEM2P000011093-1/FEM2P000009265-2/FEM2P000010211-8),</w:t>
                  </w:r>
                </w:p>
                <w:p w14:paraId="0218571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1(Fillet1)(FEM2P000013056-1/FEM2P000011093-1/FEM2P000009265-2/FEM2P000010211-9),</w:t>
                  </w:r>
                </w:p>
                <w:p w14:paraId="35227B3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1(Fillet1)(FEM2P000013056-1/FEM2P000011093-1/FEM2P000009265-2/FEM2P000010232-7),</w:t>
                  </w:r>
                </w:p>
                <w:p w14:paraId="206966E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1(Fillet1)(FEM2P000013056-1/FEM2P000011093-1/FEM2P000009265-2/FEM2P000010232-8),</w:t>
                  </w:r>
                </w:p>
                <w:p w14:paraId="458275D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Slot1)(FEM2P000013056-1/FEM2P000011093-1/FEM2P000009265-2/FEM2P000010259-103),</w:t>
                  </w:r>
                </w:p>
                <w:p w14:paraId="15A960D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Slot1)(FEM2P000013056-1/FEM2P000011093-1/FEM2P000009265-2/FEM2P000010259-110),</w:t>
                  </w:r>
                </w:p>
                <w:p w14:paraId="49A1D2FC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Slot1)(FEM2P000013056-1/FEM2P000011093-1/FEM2P000009265-2/FEM2P000010259-32),</w:t>
                  </w:r>
                </w:p>
                <w:p w14:paraId="38EAAFF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Slot1)(FEM2P000013056-1/FEM2P000011093-1/FEM2P000009265-2/FEM2P000010259-79),</w:t>
                  </w:r>
                </w:p>
                <w:p w14:paraId="5D80561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Slot1)(FEM2P000013056-1/FEM2P000011093-1/FEM2P000009265-2/FEM2P000010259-80),</w:t>
                  </w:r>
                </w:p>
                <w:p w14:paraId="10B1099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Slot1)(FEM2P000013056-1/FEM2P000011093-1/FEM2P000009265-2/FEM2P000010259-81),</w:t>
                  </w:r>
                </w:p>
                <w:p w14:paraId="07861CE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Slot1)(FEM2P000013056-1/FEM2P000011093-1/FEM2P000009265-2/FEM2P000010259-89),</w:t>
                  </w:r>
                </w:p>
                <w:p w14:paraId="3177E05D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Slot1)(FEM2P000013056-1/FEM2P000011093-1/FEM2P000009265-2/FEM2P000010259-96),</w:t>
                  </w:r>
                </w:p>
                <w:p w14:paraId="1BE7FD44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SolidBody 1(Ø13.0 (13) Diameter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Hole1)(FEM2P000013056-1/FEM2P000011093-1/FEM2P000009265-2/FEM2P000010268-44),</w:t>
                  </w:r>
                </w:p>
                <w:p w14:paraId="4A30EF2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Hole1)(FEM2P000013056-1/FEM2P000011093-1/FEM2P000009265-2/FEM2P000010268-45),</w:t>
                  </w:r>
                </w:p>
                <w:p w14:paraId="176601FE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Hole1)(FEM2P000013056-1/FEM2P000011093-1/FEM2P000009265-2/FEM2P000010268-46),</w:t>
                  </w:r>
                </w:p>
                <w:p w14:paraId="759EF20B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Hole1)(FEM2P000013056-1/FEM2P000011093-1/FEM2P000009265-2/FEM2P000010268-47),</w:t>
                  </w:r>
                </w:p>
                <w:p w14:paraId="5C2D6A1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Hole1)(FEM2P000013056-1/FEM2P000011093-1/FEM2P000009265-2/FEM2P000010268-48),</w:t>
                  </w:r>
                </w:p>
                <w:p w14:paraId="128D31E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Hole1)(FEM2P000013056-1/FEM2P000011093-1/FEM2P000009265-2/FEM2P000010268-49),</w:t>
                  </w:r>
                </w:p>
                <w:p w14:paraId="0C9525E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Hole1)(FEM2P000013056-1/FEM2P000011093-1/FEM2P000009265-2/FEM2P000010268-50),</w:t>
                  </w:r>
                </w:p>
                <w:p w14:paraId="762F544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Hole1)(FEM2P000013056-1/FEM2P000011093-1/FEM2P000009265-2/FEM2P000010268-51),</w:t>
                  </w:r>
                </w:p>
                <w:p w14:paraId="07774C1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Hole1)(FEM2P000013056-1/FEM2P000011093-1/FEM2P000009265-2/FEM2P000010268-52),</w:t>
                  </w:r>
                </w:p>
                <w:p w14:paraId="7F2BD57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Hole1)(FEM2P000013056-1/FEM2P000011093-1/FEM2P000009265-2/FEM2P000010268-53),</w:t>
                  </w:r>
                </w:p>
                <w:p w14:paraId="1C7CA92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SolidBody 1(Ø13.0 (13) Diameter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Hole1)(FEM2P000013056-1/FEM2P000011093-1/FEM2P000009265-2/FEM2P000010268-54),</w:t>
                  </w:r>
                </w:p>
                <w:p w14:paraId="0A9780D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Hole1)(FEM2P000013056-1/FEM2P000011093-1/FEM2P000009265-2/FEM2P000010268-55),</w:t>
                  </w:r>
                </w:p>
                <w:p w14:paraId="533E817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Hole1)(FEM2P000013056-1/FEM2P000011093-1/FEM2P000009265-2/FEM2P000010268-56),</w:t>
                  </w:r>
                </w:p>
                <w:p w14:paraId="54D2B8A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Hole1)(FEM2P000013056-1/FEM2P000011093-1/FEM2P000009265-2/FEM2P000010268-57),</w:t>
                  </w:r>
                </w:p>
                <w:p w14:paraId="511D01C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Hole1)(FEM2P000013056-1/FEM2P000011093-1/FEM2P000009265-2/FEM2P000010268-58),</w:t>
                  </w:r>
                </w:p>
                <w:p w14:paraId="046C845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Hole1)(FEM2P000013056-1/FEM2P000011093-1/FEM2P000009265-2/FEM2P000010268-59),</w:t>
                  </w:r>
                </w:p>
                <w:p w14:paraId="2C35DB0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Hole1)(FEM2P000013056-1/FEM2P000011093-1/FEM2P000009265-2/FEM2P000010268-60),</w:t>
                  </w:r>
                </w:p>
                <w:p w14:paraId="572B287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Hole1)(FEM2P000013056-1/FEM2P000011093-1/FEM2P000009265-2/FEM2P000010268-61),</w:t>
                  </w:r>
                </w:p>
                <w:p w14:paraId="586BF86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Slot2)(FEM2P000013056-1/FEM2P000011093-1/FEM2P000009265-2/FEM2P000010308-4),</w:t>
                  </w:r>
                </w:p>
                <w:p w14:paraId="12448AF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Slot2)(FEM2P000013056-1/FEM2P000011093-1/FEM2P000009265-2/FEM2P000010308-5),</w:t>
                  </w:r>
                </w:p>
                <w:p w14:paraId="2E85DAD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SolidBody 1(Ø13.0 (13) Diameter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Slot2)(FEM2P000013056-1/FEM2P000011093-1/FEM2P000009265-2/FEM2P000010308-6),</w:t>
                  </w:r>
                </w:p>
                <w:p w14:paraId="24A5ABB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1(Mirror2)(P000008408-1),</w:t>
                  </w:r>
                </w:p>
                <w:p w14:paraId="4100993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1(Mirror2)(P000008408-2),</w:t>
                  </w:r>
                </w:p>
                <w:p w14:paraId="1FAD49CC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1(Mirror2)(P000008408-3),</w:t>
                  </w:r>
                </w:p>
                <w:p w14:paraId="2D00D7A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1(Mirror2)(P000008408-4),</w:t>
                  </w:r>
                </w:p>
                <w:p w14:paraId="01BAE3D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1(Break-Corner1)(P000008438-1),</w:t>
                  </w:r>
                </w:p>
                <w:p w14:paraId="3337239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1(Break-Corner1)(P000008438-2),</w:t>
                  </w:r>
                </w:p>
                <w:p w14:paraId="4AA5F67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1(Mirror2)(P000008449-1),</w:t>
                  </w:r>
                </w:p>
                <w:p w14:paraId="1BD0611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1(Mirror2)(P000008449-2),</w:t>
                  </w:r>
                </w:p>
                <w:p w14:paraId="58F3E7F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1(Mirror2)(P000008449-3),</w:t>
                  </w:r>
                </w:p>
                <w:p w14:paraId="128410C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1(Mirror2)(P000008449-4),</w:t>
                  </w:r>
                </w:p>
                <w:p w14:paraId="194CB6E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1(LPattern5)(P000008452-1),</w:t>
                  </w:r>
                </w:p>
                <w:p w14:paraId="25E331E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1(&lt;P000008452&gt;-&lt;LPattern5&gt;)(P000008452M-1),</w:t>
                  </w:r>
                </w:p>
                <w:p w14:paraId="6FA913D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1(&lt;P000014130FLR&gt;-&lt;Fillet2&gt;)(P000014129FLR-4),</w:t>
                  </w:r>
                </w:p>
                <w:p w14:paraId="29315B95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1(Fillet2)(P000014130FLR-1),</w:t>
                  </w:r>
                </w:p>
                <w:p w14:paraId="599FE9E8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1(Fillet1)(P000014131FLR-1),</w:t>
                  </w:r>
                </w:p>
                <w:p w14:paraId="536476E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1(Fillet1)(P000014131FLR-2),</w:t>
                  </w:r>
                </w:p>
                <w:p w14:paraId="468C874C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1(Fillet1)(P000014131FLR-3),</w:t>
                  </w:r>
                </w:p>
                <w:p w14:paraId="6AAA620C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1(Fillet1)(P000014131FLR-4),</w:t>
                  </w:r>
                </w:p>
                <w:p w14:paraId="49337C4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1(Fillet1)(P000014131FLR-5),</w:t>
                  </w:r>
                </w:p>
                <w:p w14:paraId="576BAF6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1(Fillet1)(P000014131FLR-6),</w:t>
                  </w:r>
                </w:p>
                <w:p w14:paraId="6C52026C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1(Fillet1)(P000014131FLR-7),</w:t>
                  </w:r>
                </w:p>
                <w:p w14:paraId="5B2B51ED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1(&lt;P000014138FLR&gt;-&lt;M6 Tapped Hole1&gt;)(P000014137FLR-1),</w:t>
                  </w:r>
                </w:p>
                <w:p w14:paraId="2851CB82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1(M6 Tapped Hole1)(P000014138FLR-2),</w:t>
                  </w:r>
                </w:p>
                <w:p w14:paraId="3FC9214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1(Cut-Extrude8)(P000014145FLR-1),</w:t>
                  </w:r>
                </w:p>
                <w:p w14:paraId="1B4AC6AA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1(Cut-Extrude8)(P000014145FLR-3),</w:t>
                  </w:r>
                </w:p>
                <w:p w14:paraId="0C966860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1(Ø12.0 (12) Diameter Hole1)(P000014148FLR-1),</w:t>
                  </w:r>
                </w:p>
                <w:p w14:paraId="005F59FD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Hole1)(P000014148FLR-10),</w:t>
                  </w:r>
                </w:p>
                <w:p w14:paraId="16CBD83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Hole1)(P000014148FLR-11),</w:t>
                  </w:r>
                </w:p>
                <w:p w14:paraId="29E7E82E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Hole1)(P000014148FLR-3),</w:t>
                  </w:r>
                </w:p>
                <w:p w14:paraId="4B10E559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Hole1)(P000014148FLR-4),</w:t>
                  </w:r>
                </w:p>
                <w:p w14:paraId="18E97F3B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Hole1)(P000014148FLR-5),</w:t>
                  </w:r>
                </w:p>
                <w:p w14:paraId="59E0FAEF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Hole1)(P000014148FLR-6),</w:t>
                  </w:r>
                </w:p>
                <w:p w14:paraId="65B39283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Hole1)(P000014148FLR-9),</w:t>
                  </w:r>
                </w:p>
                <w:p w14:paraId="282962A1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1(Fillet1)(P000014149FLR-1),</w:t>
                  </w:r>
                </w:p>
                <w:p w14:paraId="239124D6" w14:textId="77777777" w:rsidR="00C9705D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1(Fillet1)(P000014149FLR-2),</w:t>
                  </w:r>
                </w:p>
                <w:p w14:paraId="3D24BD52" w14:textId="1059886F" w:rsidR="00E80CD9" w:rsidRPr="00577134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1(Fillet1)(P000014149FLR-3)</w:t>
                  </w:r>
                </w:p>
              </w:tc>
            </w:tr>
            <w:tr w:rsidR="00C9705D" w:rsidRPr="000841BF" w14:paraId="1AF0824F" w14:textId="77777777" w:rsidTr="00C875D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E8EE4E9" w14:textId="569A00CC" w:rsidR="00C9705D" w:rsidRPr="000841BF" w:rsidRDefault="00C9705D" w:rsidP="00C875D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C9705D" w:rsidRPr="000841BF" w14:paraId="70F18377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36A2ED18" w14:textId="2F59C98A" w:rsidR="00C9705D" w:rsidRPr="00577134" w:rsidRDefault="00C9705D" w:rsidP="00C875D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2957479" wp14:editId="753E4767">
                        <wp:extent cx="1904365" cy="1523365"/>
                        <wp:effectExtent l="0" t="0" r="635" b="635"/>
                        <wp:docPr id="230727464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072746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C9705D" w:rsidRPr="00577134" w14:paraId="0FB44F10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6E911B" w14:textId="00D3AA0F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C1750D" w14:textId="67F1FD22" w:rsidR="00C9705D" w:rsidRPr="00BE6656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1.0539 (S355NH/J2H)</w:t>
                        </w:r>
                      </w:p>
                    </w:tc>
                  </w:tr>
                  <w:tr w:rsidR="00C9705D" w:rsidRPr="00577134" w14:paraId="5FA276D4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F1C8DD" w14:textId="76B59487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B3A3DF" w14:textId="2F10065D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9705D" w:rsidRPr="00577134" w14:paraId="15A4092E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B206E0" w14:textId="5100F9E2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BE9697" w14:textId="2D7F3A94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9705D" w:rsidRPr="00577134" w14:paraId="169B1D18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A96936" w14:textId="57B7D7E4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36139C" w14:textId="42E22C2E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C9705D" w:rsidRPr="00577134" w14:paraId="03E47FB1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20EC3CE" w14:textId="700369BD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7A74ED" w14:textId="4DFC5997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C9705D" w:rsidRPr="00577134" w14:paraId="529279C5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BF12E3" w14:textId="58565155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448441" w14:textId="027B10C2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C9705D" w:rsidRPr="00577134" w14:paraId="32FEDC73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02A87A" w14:textId="765BF819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063A7F" w14:textId="4149CC7F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C9705D" w:rsidRPr="00577134" w14:paraId="328B146E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53C4B8" w14:textId="1C9B8B0B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AE9B5D" w14:textId="1631D8A0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C9705D" w:rsidRPr="00577134" w14:paraId="7084BED6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989E5E" w14:textId="2F99FC5F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006738" w14:textId="4173A041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C9705D" w:rsidRPr="00577134" w14:paraId="28A008F2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1AF1AF" w14:textId="1E83FEB6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B681D8" w14:textId="48CF5AF1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1349DC67" w14:textId="77777777" w:rsidR="00C9705D" w:rsidRPr="00577134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69FE9394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1(Cut-Extrude1)(FEM2P000013056-1/FEM2P000011093-1/FEM2P000009265-2/FEM2P000009263-1),</w:t>
                  </w:r>
                </w:p>
                <w:p w14:paraId="030AD994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1(Cut-Extrude1)(FEM2P000013056-1/FEM2P000011093-1/FEM2P000009265-2/FEM2P000009263-5),</w:t>
                  </w:r>
                </w:p>
                <w:p w14:paraId="5655BE3A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1(Cut-Extrude1)(FEM2P000013056-1/FEM2P000011093-1/FEM2P000009265-2/FEM2P000009263-6),</w:t>
                  </w:r>
                </w:p>
                <w:p w14:paraId="7FEB6BB9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Screw2)(FEM2P000013056-1/FEM2P000011093-1/FEM2P000009265-2/FEM2P000010224-1),</w:t>
                  </w:r>
                </w:p>
                <w:p w14:paraId="20AE3CC8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Screw2)(FEM2P000013056-1/FEM2P000011093-1/FEM2P000009265-2/FEM2P000010224-2),</w:t>
                  </w:r>
                </w:p>
                <w:p w14:paraId="5F3BF620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1(CSK for M1.6 Countersunk Flat Head Screw2)(FEM2P000013056-1/FEM2P000011093-1/FEM2P000009265-2/FEM2P000010224-3),</w:t>
                  </w:r>
                </w:p>
                <w:p w14:paraId="1DD77668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Screw6)(FEM2P000013056-1/FEM2P000011093-1/FEM2P000009265-2/FEM2P000010328-17),</w:t>
                  </w:r>
                </w:p>
                <w:p w14:paraId="32C771C7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Screw6)(FEM2P000013056-1/FEM2P000011093-1/FEM2P000009265-2/FEM2P000010328-18),</w:t>
                  </w:r>
                </w:p>
                <w:p w14:paraId="139908C1" w14:textId="39087714" w:rsidR="00C9705D" w:rsidRPr="00577134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Screw6)(FEM2P000013056-1/FEM2P000011093-1/FEM2P000009265-2/FEM2P000010328-4)</w:t>
                  </w:r>
                </w:p>
              </w:tc>
            </w:tr>
            <w:tr w:rsidR="00C9705D" w:rsidRPr="000841BF" w14:paraId="27E28CB8" w14:textId="77777777" w:rsidTr="00C875D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6BE41410" w14:textId="356FA6D3" w:rsidR="00C9705D" w:rsidRPr="000841BF" w:rsidRDefault="00C9705D" w:rsidP="00C875D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C9705D" w:rsidRPr="000841BF" w14:paraId="4D9EF874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75840089" w14:textId="38F13780" w:rsidR="00C9705D" w:rsidRPr="00577134" w:rsidRDefault="00C9705D" w:rsidP="00C875D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8EAEC6A" wp14:editId="5BE181D2">
                        <wp:extent cx="1904365" cy="1523365"/>
                        <wp:effectExtent l="0" t="0" r="635" b="635"/>
                        <wp:docPr id="2043591926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3591926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C9705D" w:rsidRPr="00577134" w14:paraId="0A4288E8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158785" w14:textId="7EE25C79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FCEDFB" w14:textId="77DD9826" w:rsidR="00C9705D" w:rsidRPr="00BE6656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CARBON STEEL</w:t>
                        </w:r>
                      </w:p>
                    </w:tc>
                  </w:tr>
                  <w:tr w:rsidR="00C9705D" w:rsidRPr="00577134" w14:paraId="5529B907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C100FC" w14:textId="3CAC1397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4FBD9A" w14:textId="30785DB9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9705D" w:rsidRPr="00577134" w14:paraId="405D44C1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C39956" w14:textId="55236A72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DE1877" w14:textId="4AB76916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9705D" w:rsidRPr="00577134" w14:paraId="67FF0D60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5213C5" w14:textId="3EB116D5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CD388A" w14:textId="2AC5C5FE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C9705D" w:rsidRPr="00577134" w14:paraId="12CE628F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BD6333" w14:textId="12A7C971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936674" w14:textId="49E79E16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C9705D" w:rsidRPr="00577134" w14:paraId="6A4642C5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4A7FB1" w14:textId="247C80F8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11646B" w14:textId="576C782B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C9705D" w:rsidRPr="00577134" w14:paraId="727094F4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E8E576F" w14:textId="640F4269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BD18E2" w14:textId="38739408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C9705D" w:rsidRPr="00577134" w14:paraId="1CEF6E40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B8D678" w14:textId="28656033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08AD5C" w14:textId="54283AED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C9705D" w:rsidRPr="00577134" w14:paraId="28FABB49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2A5388" w14:textId="35EF965E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D33DE8" w14:textId="43686C7D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C9705D" w:rsidRPr="00577134" w14:paraId="4CC85A2C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B5C57C" w14:textId="3D3832BC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6611DF" w14:textId="2FFF2D97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358AF423" w14:textId="77777777" w:rsidR="00C9705D" w:rsidRPr="00577134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047ADD78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1(Fillet11)(P000008405FLR-2),</w:t>
                  </w:r>
                </w:p>
                <w:p w14:paraId="1F70C07B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1(Fillet11)(P000008405FLR-3),</w:t>
                  </w:r>
                </w:p>
                <w:p w14:paraId="44C8AD22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1(&lt;P000003232&gt;-&lt;Fillet11&gt;)(P000008411FLR-1),</w:t>
                  </w:r>
                </w:p>
                <w:p w14:paraId="2EC4C3F9" w14:textId="61A6BA1B" w:rsidR="00C9705D" w:rsidRPr="00577134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1(&lt;P000003232&gt;-&lt;Fillet11&gt;)(P000008411FLR-2)</w:t>
                  </w:r>
                </w:p>
              </w:tc>
            </w:tr>
            <w:tr w:rsidR="00C9705D" w:rsidRPr="000841BF" w14:paraId="7E2FBD1A" w14:textId="77777777" w:rsidTr="00C875D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24C8FA6" w14:textId="62990D53" w:rsidR="00C9705D" w:rsidRPr="000841BF" w:rsidRDefault="00C9705D" w:rsidP="00C875D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C9705D" w:rsidRPr="000841BF" w14:paraId="6197C3A5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980966E" w14:textId="382E8CD1" w:rsidR="00C9705D" w:rsidRPr="00577134" w:rsidRDefault="00C9705D" w:rsidP="00C875D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CDCF4F5" wp14:editId="7BEA057D">
                        <wp:extent cx="1904365" cy="1523365"/>
                        <wp:effectExtent l="0" t="0" r="635" b="635"/>
                        <wp:docPr id="780613130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0613130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23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C9705D" w:rsidRPr="00577134" w14:paraId="3C89513A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17DB12" w14:textId="676A14F3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3C0499" w14:textId="3D16A1CF" w:rsidR="00C9705D" w:rsidRPr="00BE6656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1.0577 (S355J2)</w:t>
                        </w:r>
                      </w:p>
                    </w:tc>
                  </w:tr>
                  <w:tr w:rsidR="00C9705D" w:rsidRPr="00577134" w14:paraId="09F67D1A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BA65EA" w14:textId="502A0225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E4A0B8" w14:textId="76A12C04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9705D" w:rsidRPr="00577134" w14:paraId="225738C2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C85A7A" w14:textId="0729308A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43D536" w14:textId="5237D6BE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C9705D" w:rsidRPr="00577134" w14:paraId="2E02A19F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871979" w14:textId="35FF16BF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E908C7" w14:textId="161869E4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C9705D" w:rsidRPr="00577134" w14:paraId="35E2685B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8B1BA5" w14:textId="49CA316A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B03B5E" w14:textId="6CD69ED9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C9705D" w:rsidRPr="00577134" w14:paraId="4FFED8E4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973C68" w14:textId="7ED39338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F527A5" w14:textId="15C3B6DE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C9705D" w:rsidRPr="00577134" w14:paraId="2AA2EACF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698742" w14:textId="4716C132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76EE5A" w14:textId="4EFE6544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C9705D" w:rsidRPr="00577134" w14:paraId="40A620A7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C78209" w14:textId="403F84C7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D49006" w14:textId="5FD5A586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C9705D" w:rsidRPr="00577134" w14:paraId="4D98FDBF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F07ADE" w14:textId="014B56D7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A64B05" w14:textId="424F3066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C9705D" w:rsidRPr="00577134" w14:paraId="1EB3E138" w14:textId="77777777" w:rsidTr="00C875D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DCC23F" w14:textId="75D3E766" w:rsidR="00C9705D" w:rsidRDefault="00C9705D" w:rsidP="00C875D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14EC23" w14:textId="5D612DE3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7AFDEA6B" w14:textId="77777777" w:rsidR="00C9705D" w:rsidRPr="00577134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08830397" w14:textId="77777777" w:rsidR="00C9705D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1(Boss-Extrude2)(P000014147FLR-1),</w:t>
                  </w:r>
                </w:p>
                <w:p w14:paraId="7A170E98" w14:textId="252D645D" w:rsidR="00C9705D" w:rsidRPr="00577134" w:rsidRDefault="00C9705D" w:rsidP="00C875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1(Boss-Extrude2)(P000014147FLR-2)</w:t>
                  </w:r>
                </w:p>
              </w:tc>
            </w:tr>
            <w:tr w:rsidR="00C9705D" w:rsidRPr="000841BF" w14:paraId="636F1A44" w14:textId="77777777" w:rsidTr="00C875D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67D63EC" w14:textId="4C409967" w:rsidR="00C9705D" w:rsidRPr="000841BF" w:rsidRDefault="00C9705D" w:rsidP="00C875D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5FD5C8E0" w14:textId="7D16C52E" w:rsidR="00E80CD9" w:rsidRDefault="00E80CD9" w:rsidP="000A7C6B"/>
        </w:tc>
      </w:tr>
      <w:bookmarkEnd w:id="8"/>
      <w:bookmarkEnd w:id="9"/>
      <w:bookmarkEnd w:id="10"/>
    </w:tbl>
    <w:p w14:paraId="2E8066AC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4E9841B" w14:textId="77777777" w:rsidTr="00452CBC">
        <w:tc>
          <w:tcPr>
            <w:tcW w:w="11016" w:type="dxa"/>
          </w:tcPr>
          <w:p w14:paraId="0EEFB37F" w14:textId="63F881C2" w:rsidR="005273D5" w:rsidRPr="00AF1A58" w:rsidRDefault="00C9705D" w:rsidP="000A7C6B">
            <w:pPr>
              <w:pStyle w:val="Heading1"/>
              <w:rPr>
                <w:b w:val="0"/>
                <w:bCs w:val="0"/>
              </w:rPr>
            </w:pPr>
            <w:bookmarkStart w:id="12" w:name="_Toc231893792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C9705D" w14:paraId="48423442" w14:textId="77777777" w:rsidTr="00E46FD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CC5CEE7" w14:textId="0272FB3B" w:rsidR="00C9705D" w:rsidRPr="004E282D" w:rsidRDefault="00C9705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B9F3D7F" w14:textId="38FDF25B" w:rsidR="00C9705D" w:rsidRPr="004E282D" w:rsidRDefault="00C970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65F11FF" w14:textId="2815DBD4" w:rsidR="00C9705D" w:rsidRPr="004E282D" w:rsidRDefault="00C970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C9705D" w14:paraId="55272640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EDBB2E7" w14:textId="172B5037" w:rsidR="00C9705D" w:rsidRPr="00AD5FBA" w:rsidRDefault="00C9705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Reference Geometry-1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3D6B031D" w14:textId="6E59D523" w:rsidR="00C9705D" w:rsidRPr="006208CB" w:rsidRDefault="00C9705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7529A27" wp14:editId="56650126">
                        <wp:extent cx="1772285" cy="1417955"/>
                        <wp:effectExtent l="0" t="0" r="0" b="0"/>
                        <wp:docPr id="166459971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459971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1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C9705D" w14:paraId="7C9617A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A8C2085" w14:textId="75842481" w:rsidR="00C9705D" w:rsidRPr="00BE6656" w:rsidRDefault="00C9705D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CC855F4" w14:textId="6979501D" w:rsidR="00C9705D" w:rsidRPr="00154A1A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vertex(s)</w:t>
                        </w:r>
                      </w:p>
                    </w:tc>
                  </w:tr>
                  <w:tr w:rsidR="00C9705D" w14:paraId="2342306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6ED1158" w14:textId="3D484DB1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FBF26D9" w14:textId="19D94A75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C9705D" w14:paraId="3536B1A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74EB190" w14:textId="0E4ADE7E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FEACC4" w14:textId="6946346E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Use reference geometry</w:t>
                        </w:r>
                      </w:p>
                    </w:tc>
                  </w:tr>
                  <w:tr w:rsidR="00C9705D" w14:paraId="300A06C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C75E165" w14:textId="0BB28372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54DF60" w14:textId="5A695D27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---</w:t>
                        </w:r>
                      </w:p>
                    </w:tc>
                  </w:tr>
                  <w:tr w:rsidR="00C9705D" w14:paraId="7012790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DAF5BB7" w14:textId="0FBA9402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B5E69EC" w14:textId="03CCD1B2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0, 0, 0</w:t>
                        </w:r>
                      </w:p>
                    </w:tc>
                  </w:tr>
                  <w:tr w:rsidR="00C9705D" w14:paraId="3942D44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FA151D" w14:textId="53D78D20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708D792" w14:textId="0F4DE7D5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mm, rad</w:t>
                        </w:r>
                      </w:p>
                    </w:tc>
                  </w:tr>
                </w:tbl>
                <w:p w14:paraId="2AD1FEC2" w14:textId="77777777" w:rsidR="00C9705D" w:rsidRPr="004C6DEB" w:rsidRDefault="00C9705D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C9705D" w14:paraId="3AAEEF3C" w14:textId="77777777" w:rsidTr="00C875D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1AE242A5" w14:textId="1D32813F" w:rsidR="00C9705D" w:rsidRPr="003F154A" w:rsidRDefault="00C9705D" w:rsidP="00C875D9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C9705D" w14:paraId="100CF420" w14:textId="77777777" w:rsidTr="00C875D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5236B9C" w14:textId="34503132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AE43E4C" w14:textId="49239162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136E8E9" w14:textId="6B53FD5B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29223DD" w14:textId="6D836832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B769A5E" w14:textId="0F362F86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C9705D" w14:paraId="5B27923C" w14:textId="77777777" w:rsidTr="00C875D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BFE195C" w14:textId="57CC74FC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1FBEEE" w14:textId="2CEFC882" w:rsidR="00C9705D" w:rsidRPr="00EF37BF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-0.000121772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EC8880" w14:textId="5383B065" w:rsidR="00C9705D" w:rsidRPr="00EF37BF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8.75885e-05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3D80C0" w14:textId="37DA239E" w:rsidR="00C9705D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0.000376046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D810EF4" w14:textId="5F95EDFE" w:rsidR="00C9705D" w:rsidRPr="00EF37BF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0.000404859</w:t>
                        </w:r>
                      </w:p>
                    </w:tc>
                  </w:tr>
                  <w:tr w:rsidR="00C9705D" w14:paraId="4F75D2C1" w14:textId="77777777" w:rsidTr="00C875D9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82201B5" w14:textId="59B0D4A4" w:rsidR="00C9705D" w:rsidRDefault="00C9705D" w:rsidP="00C875D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A84488" w14:textId="05EBDECC" w:rsidR="00C9705D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5A160F" w14:textId="7E12E303" w:rsidR="00C9705D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0D12A4" w14:textId="46953060" w:rsidR="00C9705D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8910B92" w14:textId="15D82548" w:rsidR="00C9705D" w:rsidRDefault="00C9705D" w:rsidP="00C875D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76231379" w14:textId="77777777" w:rsidR="00C9705D" w:rsidRDefault="00C9705D" w:rsidP="00C875D9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C9705D" w14:paraId="4235FB40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B7B4D25" w14:textId="47CB05C9" w:rsidR="00C9705D" w:rsidRPr="00AD5FBA" w:rsidRDefault="00C9705D" w:rsidP="00C875D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Virtual wall-2714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644B5031" w14:textId="297D5031" w:rsidR="00C9705D" w:rsidRPr="006208CB" w:rsidRDefault="00C9705D" w:rsidP="00C875D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77A2C83" wp14:editId="69AABEC2">
                        <wp:extent cx="1772285" cy="1417955"/>
                        <wp:effectExtent l="0" t="0" r="0" b="0"/>
                        <wp:docPr id="237901682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7901682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1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C9705D" w14:paraId="569B6CE3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505A24" w14:textId="529735F5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D9EF7F5" w14:textId="0DFDD97D" w:rsidR="00C9705D" w:rsidRPr="00154A1A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Virtual wall </w:t>
                        </w:r>
                      </w:p>
                    </w:tc>
                  </w:tr>
                  <w:tr w:rsidR="00C9705D" w14:paraId="0906422D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D830980" w14:textId="502569E0" w:rsidR="00C9705D" w:rsidRDefault="00C9705D" w:rsidP="00C875D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1057D4" w14:textId="465B92B0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face(s), 1 plane(s)</w:t>
                        </w:r>
                      </w:p>
                    </w:tc>
                  </w:tr>
                  <w:tr w:rsidR="00C9705D" w14:paraId="0F997BD7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CCD5B5E" w14:textId="0E3092B8" w:rsidR="00C9705D" w:rsidRDefault="00C9705D" w:rsidP="00C875D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Wall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36EFC8" w14:textId="78794560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23AD161C" w14:textId="77777777" w:rsidR="00C9705D" w:rsidRPr="004C6DEB" w:rsidRDefault="00C9705D" w:rsidP="00C875D9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A257210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C9705D" w14:paraId="25FFCA7C" w14:textId="77777777" w:rsidTr="00A208B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995B83B" w14:textId="6549448C" w:rsidR="00C9705D" w:rsidRPr="004E282D" w:rsidRDefault="00C9705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FC95439" w14:textId="56F73D70" w:rsidR="00C9705D" w:rsidRPr="004E282D" w:rsidRDefault="00C970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3E72840" w14:textId="2FE4B706" w:rsidR="00C9705D" w:rsidRPr="004E282D" w:rsidRDefault="00C9705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C9705D" w14:paraId="55484408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6107C977" w14:textId="7715CDAD" w:rsidR="00C9705D" w:rsidRPr="00F42DD1" w:rsidRDefault="00C9705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02C8D2F2" w14:textId="44FE9103" w:rsidR="00C9705D" w:rsidRPr="006208CB" w:rsidRDefault="00C9705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50E0610" wp14:editId="1A91E27E">
                        <wp:extent cx="1907540" cy="1525905"/>
                        <wp:effectExtent l="0" t="0" r="0" b="0"/>
                        <wp:docPr id="1339174481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9174481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2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9705D" w14:paraId="57E16BBF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1214ADC" w14:textId="1D5734EE" w:rsidR="00C9705D" w:rsidRPr="00BE6656" w:rsidRDefault="00C9705D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541C9A4" w14:textId="35963D4B" w:rsidR="00C9705D" w:rsidRPr="00B77EA3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C9705D" w14:paraId="0A3F0BFF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F498B8" w14:textId="2FBBEF1C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F938AC1" w14:textId="57D0C4DC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9705D" w14:paraId="3121686F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FEB97E5" w14:textId="69B049B5" w:rsidR="00C9705D" w:rsidRDefault="00C9705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2EF95D" w14:textId="2B08875C" w:rsidR="00C9705D" w:rsidRDefault="00C9705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2,180 kgf</w:t>
                        </w:r>
                      </w:p>
                    </w:tc>
                  </w:tr>
                </w:tbl>
                <w:p w14:paraId="50F1549F" w14:textId="77777777" w:rsidR="00C9705D" w:rsidRDefault="00C9705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C9705D" w14:paraId="30346F37" w14:textId="77777777" w:rsidTr="00C875D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4E90F37" w14:textId="368C8F6D" w:rsidR="00C9705D" w:rsidRPr="00F42DD1" w:rsidRDefault="00C9705D" w:rsidP="00C875D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BF976F7" w14:textId="2CF527FE" w:rsidR="00C9705D" w:rsidRPr="006208CB" w:rsidRDefault="00C9705D" w:rsidP="00C875D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40C006E" wp14:editId="3673FBDB">
                        <wp:extent cx="1907540" cy="1525905"/>
                        <wp:effectExtent l="0" t="0" r="0" b="0"/>
                        <wp:docPr id="1577096677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7096677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2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9705D" w14:paraId="1F97FBF9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C55AE3C" w14:textId="22C91491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E09F8BB" w14:textId="1726CDA7" w:rsidR="00C9705D" w:rsidRPr="00B77EA3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C9705D" w14:paraId="7F1F71C5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A928C6" w14:textId="745C96BD" w:rsidR="00C9705D" w:rsidRDefault="00C9705D" w:rsidP="00C875D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8E31F6" w14:textId="1F0FBA63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9705D" w14:paraId="7E630D09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A864FA" w14:textId="38F81266" w:rsidR="00C9705D" w:rsidRDefault="00C9705D" w:rsidP="00C875D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36ABA0" w14:textId="1FE69DE9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500 N</w:t>
                        </w:r>
                      </w:p>
                    </w:tc>
                  </w:tr>
                </w:tbl>
                <w:p w14:paraId="24AA315C" w14:textId="77777777" w:rsidR="00C9705D" w:rsidRDefault="00C9705D" w:rsidP="00C875D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C9705D" w14:paraId="451F3B62" w14:textId="77777777" w:rsidTr="00C875D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69B4DD2" w14:textId="006FA38C" w:rsidR="00C9705D" w:rsidRPr="00F42DD1" w:rsidRDefault="00C9705D" w:rsidP="00C875D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Force-4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F055E02" w14:textId="53EA6113" w:rsidR="00C9705D" w:rsidRPr="006208CB" w:rsidRDefault="00C9705D" w:rsidP="00C875D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19AF822" wp14:editId="7BCE5A88">
                        <wp:extent cx="1907540" cy="1525905"/>
                        <wp:effectExtent l="0" t="0" r="0" b="0"/>
                        <wp:docPr id="771906698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1906698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25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9705D" w14:paraId="5B512E15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BF46212" w14:textId="5FBCB56C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9632362" w14:textId="6588E319" w:rsidR="00C9705D" w:rsidRPr="00B77EA3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C9705D" w14:paraId="72BA476B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F1A9B1" w14:textId="6F52C78F" w:rsidR="00C9705D" w:rsidRDefault="00C9705D" w:rsidP="00C875D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07EA74" w14:textId="55BEA42C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9705D" w14:paraId="652FABAC" w14:textId="77777777" w:rsidTr="00C9705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81027A" w14:textId="70D9E4B6" w:rsidR="00C9705D" w:rsidRDefault="00C9705D" w:rsidP="00C875D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48E96D" w14:textId="72280FC0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113,000 N</w:t>
                        </w:r>
                      </w:p>
                    </w:tc>
                  </w:tr>
                </w:tbl>
                <w:p w14:paraId="5461C068" w14:textId="77777777" w:rsidR="00C9705D" w:rsidRDefault="00C9705D" w:rsidP="00C875D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7B9B03B0" w14:textId="7AA35643" w:rsidR="005273D5" w:rsidRDefault="005273D5" w:rsidP="000A7C6B">
            <w:pPr>
              <w:rPr>
                <w:rStyle w:val="Strong"/>
              </w:rPr>
            </w:pPr>
          </w:p>
        </w:tc>
      </w:tr>
    </w:tbl>
    <w:p w14:paraId="0D7DBB61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16038532" w14:textId="77777777" w:rsidTr="005B3D16">
        <w:tc>
          <w:tcPr>
            <w:tcW w:w="11016" w:type="dxa"/>
          </w:tcPr>
          <w:p w14:paraId="2B8A3B3A" w14:textId="378D9315" w:rsidR="00132707" w:rsidRDefault="00132707" w:rsidP="000A7C6B">
            <w:pPr>
              <w:pStyle w:val="Heading1"/>
            </w:pPr>
            <w:r>
              <w:br w:type="page"/>
            </w:r>
            <w:bookmarkStart w:id="13" w:name="_Toc231893793"/>
            <w:r w:rsidR="00C9705D">
              <w:t>Connector Definitions</w:t>
            </w:r>
            <w:bookmarkEnd w:id="13"/>
          </w:p>
          <w:p w14:paraId="32757E66" w14:textId="4D505AB4" w:rsidR="00132707" w:rsidRDefault="00C9705D" w:rsidP="000A7C6B">
            <w:r>
              <w:t>No Data</w:t>
            </w:r>
          </w:p>
          <w:p w14:paraId="607ED436" w14:textId="673134E9" w:rsidR="00EF37BF" w:rsidRPr="009C0A33" w:rsidRDefault="00EF37BF" w:rsidP="000A7C6B"/>
          <w:p w14:paraId="123BC1BF" w14:textId="77777777" w:rsidR="000F2729" w:rsidRDefault="000F2729" w:rsidP="000A7C6B"/>
          <w:p w14:paraId="19847137" w14:textId="65C7B020" w:rsidR="00E12C21" w:rsidRDefault="00E12C21" w:rsidP="000A7C6B"/>
          <w:p w14:paraId="63AA441A" w14:textId="37E7CC1C" w:rsidR="00132707" w:rsidRDefault="00132707" w:rsidP="000A7C6B"/>
        </w:tc>
      </w:tr>
    </w:tbl>
    <w:p w14:paraId="20198A49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3F5D736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BB9647C" w14:textId="4DF748EB" w:rsidR="00104BD8" w:rsidRDefault="00C9705D" w:rsidP="00C9705D">
            <w:pPr>
              <w:pStyle w:val="Heading1"/>
            </w:pPr>
            <w:bookmarkStart w:id="14" w:name="_Toc231893794"/>
            <w:r>
              <w:lastRenderedPageBreak/>
              <w:t>Contact Information</w:t>
            </w:r>
            <w:bookmarkEnd w:id="14"/>
          </w:p>
          <w:p w14:paraId="1250DD7D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6030076B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4DC260" w14:textId="6C8A9052" w:rsidR="002B4DE8" w:rsidRDefault="00C9705D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26BF09" w14:textId="26961694" w:rsidR="002B4DE8" w:rsidRDefault="00C9705D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7B6DCB" w14:textId="2A6DA5FA" w:rsidR="002B4DE8" w:rsidRDefault="00C9705D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14:paraId="24392D02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D998BAF" w14:textId="210DEA55" w:rsidR="002B4DE8" w:rsidRPr="00211C62" w:rsidRDefault="00C9705D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Set-19483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76907D0E" w14:textId="3F93ABA2" w:rsidR="002B4DE8" w:rsidRPr="000B04D4" w:rsidRDefault="00C9705D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1F2C48FC" wp14:editId="65A8122E">
                        <wp:extent cx="2445385" cy="1956435"/>
                        <wp:effectExtent l="0" t="0" r="0" b="5715"/>
                        <wp:docPr id="1559694902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969490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956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12CE7DC1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01A830A" w14:textId="53FC6D07" w:rsidR="0017091B" w:rsidRPr="00BE6656" w:rsidRDefault="00C9705D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421E156" w14:textId="15EF9749" w:rsidR="0017091B" w:rsidRPr="00BE6656" w:rsidRDefault="00C9705D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contact pair </w:t>
                        </w:r>
                      </w:p>
                    </w:tc>
                  </w:tr>
                  <w:tr w:rsidR="00C9705D" w14:paraId="3BAA39E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3D3933" w14:textId="0C7B8A2B" w:rsidR="00C9705D" w:rsidRDefault="00C9705D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4C81A6A" w14:textId="7A7038C8" w:rsidR="00C9705D" w:rsidRDefault="00C9705D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</w:tbl>
                <w:p w14:paraId="16BB22F7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C9705D" w14:paraId="3812DC3E" w14:textId="77777777" w:rsidTr="00C9705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878DDD" w14:textId="1E97D377" w:rsidR="00C9705D" w:rsidRPr="00211C62" w:rsidRDefault="00C9705D" w:rsidP="00C875D9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Set-19484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765A1313" w14:textId="56828838" w:rsidR="00C9705D" w:rsidRPr="000B04D4" w:rsidRDefault="00C9705D" w:rsidP="00C875D9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8B0C38D" wp14:editId="0FD47C0F">
                        <wp:extent cx="2445385" cy="1956435"/>
                        <wp:effectExtent l="0" t="0" r="0" b="5715"/>
                        <wp:docPr id="697465139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7465139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956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C9705D" w14:paraId="6F2A6FDC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89ABE27" w14:textId="2E4AAF62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37DE0EA" w14:textId="02371A1F" w:rsidR="00C9705D" w:rsidRPr="00BE6656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contact pair </w:t>
                        </w:r>
                      </w:p>
                    </w:tc>
                  </w:tr>
                  <w:tr w:rsidR="00C9705D" w14:paraId="632127F3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65E7286" w14:textId="0A0688BF" w:rsidR="00C9705D" w:rsidRDefault="00C9705D" w:rsidP="00C875D9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5C61D0" w14:textId="37B8B757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</w:tbl>
                <w:p w14:paraId="4A12389E" w14:textId="77777777" w:rsidR="00C9705D" w:rsidRPr="00211C62" w:rsidRDefault="00C9705D" w:rsidP="00C875D9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C9705D" w14:paraId="56215207" w14:textId="77777777" w:rsidTr="00C9705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3E89A85" w14:textId="74C9FC87" w:rsidR="00C9705D" w:rsidRPr="00211C62" w:rsidRDefault="00C9705D" w:rsidP="00C875D9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Set-19485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4D7CB97B" w14:textId="710DD6DE" w:rsidR="00C9705D" w:rsidRPr="000B04D4" w:rsidRDefault="00C9705D" w:rsidP="00C875D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3AF8FA76" wp14:editId="47652F4D">
                        <wp:extent cx="2445385" cy="1956435"/>
                        <wp:effectExtent l="0" t="0" r="0" b="5715"/>
                        <wp:docPr id="1404862359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4862359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956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C9705D" w14:paraId="7C554C8E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4E4835E" w14:textId="69A2418C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D908544" w14:textId="10B976CC" w:rsidR="00C9705D" w:rsidRPr="00BE6656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contact pair </w:t>
                        </w:r>
                      </w:p>
                    </w:tc>
                  </w:tr>
                  <w:tr w:rsidR="00C9705D" w14:paraId="7E5D715B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56E99E3" w14:textId="61D29D61" w:rsidR="00C9705D" w:rsidRDefault="00C9705D" w:rsidP="00C875D9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F125BEC" w14:textId="67EC6CAD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</w:tbl>
                <w:p w14:paraId="6F66CF08" w14:textId="77777777" w:rsidR="00C9705D" w:rsidRPr="00211C62" w:rsidRDefault="00C9705D" w:rsidP="00C875D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C9705D" w14:paraId="1BDDEDE3" w14:textId="77777777" w:rsidTr="00C9705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84BDBD" w14:textId="735F7BB3" w:rsidR="00C9705D" w:rsidRPr="00211C62" w:rsidRDefault="00C9705D" w:rsidP="00C875D9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266FD799" w14:textId="6DAE1488" w:rsidR="00C9705D" w:rsidRPr="000B04D4" w:rsidRDefault="00C9705D" w:rsidP="00C875D9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A569187" wp14:editId="275A1F08">
                        <wp:extent cx="2445385" cy="1956435"/>
                        <wp:effectExtent l="0" t="0" r="0" b="5715"/>
                        <wp:docPr id="988239607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8239607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956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C9705D" w14:paraId="4A012CC7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BAEDD8D" w14:textId="2429AE66" w:rsidR="00C9705D" w:rsidRPr="00BE6656" w:rsidRDefault="00C9705D" w:rsidP="00C875D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E76434F" w14:textId="6E144EB3" w:rsidR="00C9705D" w:rsidRPr="00BE6656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C9705D" w14:paraId="586B41E1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240043D" w14:textId="25CB3420" w:rsidR="00C9705D" w:rsidRDefault="00C9705D" w:rsidP="00C875D9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EF6E68" w14:textId="7F9B6BDD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C9705D" w14:paraId="2CB2B055" w14:textId="77777777" w:rsidTr="00C875D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F402B4" w14:textId="5E237F39" w:rsidR="00C9705D" w:rsidRDefault="00C9705D" w:rsidP="00C875D9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91884FD" w14:textId="12D49F74" w:rsidR="00C9705D" w:rsidRDefault="00C9705D" w:rsidP="00C875D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Incompatible mesh</w:t>
                        </w:r>
                      </w:p>
                    </w:tc>
                  </w:tr>
                </w:tbl>
                <w:p w14:paraId="2A1FAA88" w14:textId="77777777" w:rsidR="00C9705D" w:rsidRPr="00211C62" w:rsidRDefault="00C9705D" w:rsidP="00C875D9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</w:tbl>
          <w:p w14:paraId="1B37670E" w14:textId="49BE729F" w:rsidR="00104BD8" w:rsidRDefault="00104BD8" w:rsidP="000A7C6B">
            <w:pPr>
              <w:rPr>
                <w:rStyle w:val="A3"/>
              </w:rPr>
            </w:pPr>
          </w:p>
          <w:p w14:paraId="37794FC4" w14:textId="77777777" w:rsidR="00104BD8" w:rsidRDefault="00104BD8" w:rsidP="000A7C6B"/>
        </w:tc>
      </w:tr>
    </w:tbl>
    <w:p w14:paraId="494E179F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245145A2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3ED02E8" w14:textId="7A62C342" w:rsidR="00A61A59" w:rsidRDefault="00C9705D" w:rsidP="000A7C6B">
            <w:pPr>
              <w:pStyle w:val="Heading1"/>
            </w:pPr>
            <w:bookmarkStart w:id="15" w:name="_Toc231893795"/>
            <w:r>
              <w:t>Mesh information</w:t>
            </w:r>
            <w:bookmarkEnd w:id="15"/>
          </w:p>
          <w:p w14:paraId="49E2FEAE" w14:textId="43667CEC" w:rsidR="00A61A59" w:rsidRPr="00F077CB" w:rsidRDefault="00C9705D" w:rsidP="000A7C6B">
            <w:r>
              <w:t>No Data</w:t>
            </w:r>
          </w:p>
        </w:tc>
      </w:tr>
    </w:tbl>
    <w:p w14:paraId="5CE92B52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28CC2316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82FCFF6" w14:textId="3D69A95A" w:rsidR="002C53F9" w:rsidRDefault="00C9705D" w:rsidP="000A7C6B">
            <w:pPr>
              <w:pStyle w:val="Heading1"/>
            </w:pPr>
            <w:bookmarkStart w:id="16" w:name="_Toc231893796"/>
            <w:r>
              <w:t>Sensor Details</w:t>
            </w:r>
            <w:bookmarkEnd w:id="16"/>
          </w:p>
          <w:p w14:paraId="7EA205F9" w14:textId="7C24B673" w:rsidR="002C53F9" w:rsidRPr="00F077CB" w:rsidRDefault="00C9705D" w:rsidP="000A7C6B">
            <w:r>
              <w:t>No Data</w:t>
            </w:r>
          </w:p>
        </w:tc>
      </w:tr>
    </w:tbl>
    <w:p w14:paraId="3A6ABFC2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8F70817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C4B5B3B" w14:textId="4D3DD9A8" w:rsidR="005F5B79" w:rsidRDefault="00C9705D" w:rsidP="000A7C6B">
            <w:pPr>
              <w:pStyle w:val="Heading1"/>
            </w:pPr>
            <w:bookmarkStart w:id="17" w:name="_Toc231893797"/>
            <w:r>
              <w:t>Resultant Forces</w:t>
            </w:r>
            <w:bookmarkEnd w:id="17"/>
          </w:p>
          <w:p w14:paraId="61F7B388" w14:textId="53E5DD54" w:rsidR="005F5B79" w:rsidRPr="000B04D4" w:rsidRDefault="00C9705D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5ED08F97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6AF6515" w14:textId="30FA8577" w:rsidR="005F5B79" w:rsidRDefault="00C9705D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1C5E06C" w14:textId="4803022B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F3F6A92" w14:textId="653FC155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EE84CFD" w14:textId="6C2F2B5C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0DE599B" w14:textId="1B922467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D206506" w14:textId="2456DCD1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3FE84D8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2169CD" w14:textId="15DEEAB8" w:rsidR="005F5B79" w:rsidRPr="004D2956" w:rsidRDefault="00C9705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E49E0F" w14:textId="3677022A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B909552" w14:textId="59E8BDFB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-0.000121772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4BD3C8A" w14:textId="689F69F9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8.75885e-05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AC83421" w14:textId="508B5444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0.000376046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D84A018" w14:textId="3362058F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0.000404859</w:t>
                  </w:r>
                </w:p>
              </w:tc>
            </w:tr>
          </w:tbl>
          <w:p w14:paraId="663B4149" w14:textId="7BCA6654" w:rsidR="005F5B79" w:rsidRPr="000B04D4" w:rsidRDefault="00C9705D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4F319CA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A44802A" w14:textId="7ACD231F" w:rsidR="005F5B79" w:rsidRDefault="00C9705D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0F57B4B" w14:textId="5FBCC85F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48789EA" w14:textId="0A2559E5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EC2D384" w14:textId="080D05CE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393768" w14:textId="46012725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0F836C" w14:textId="45176995" w:rsidR="005F5B79" w:rsidRDefault="00C9705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1171980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529086" w14:textId="2AC94311" w:rsidR="005F5B79" w:rsidRPr="004D2956" w:rsidRDefault="00C9705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37F3BD3" w14:textId="685FCD2F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26CAA4" w14:textId="55F64B81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38F03C" w14:textId="76A45D9D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6514E6" w14:textId="35479C7F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DF92FE" w14:textId="2E3A5E0F" w:rsidR="005F5B79" w:rsidRPr="004D2956" w:rsidRDefault="00C9705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2E3A2DAD" w14:textId="77777777" w:rsidR="005F5B79" w:rsidRDefault="005F5B79" w:rsidP="000A7C6B"/>
        </w:tc>
      </w:tr>
      <w:tr w:rsidR="005F5B79" w14:paraId="6FA45319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7FDFD5A" w14:textId="309E0169" w:rsidR="00C6072D" w:rsidRPr="000B04D4" w:rsidRDefault="00C9705D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6E136FCB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ED1281" w14:textId="455055C7" w:rsidR="00C6072D" w:rsidRDefault="00C9705D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2EBAA2A" w14:textId="3D637C5F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5EBFC28" w14:textId="64402F76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35376A" w14:textId="0FD889A6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99BAFC8" w14:textId="15773210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4B35012" w14:textId="5A1C95EF" w:rsidR="00C6072D" w:rsidRDefault="00C9705D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1200F8C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AB4B3DB" w14:textId="35F792C1" w:rsidR="00C6072D" w:rsidRPr="004D2956" w:rsidRDefault="00C9705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64D52B" w14:textId="2CA70C79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45288CC" w14:textId="0D69BC27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-0.0156679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56BA1A" w14:textId="012555F0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-0.44488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2E3B11" w14:textId="18C85B4E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-0.0259589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9CE593" w14:textId="15B0C4FF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0.445912</w:t>
                  </w:r>
                </w:p>
              </w:tc>
            </w:tr>
          </w:tbl>
          <w:p w14:paraId="66012AD9" w14:textId="535C2715" w:rsidR="00C6072D" w:rsidRPr="000B04D4" w:rsidRDefault="00C9705D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3F183CB2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D5C17D" w14:textId="63F11AA5" w:rsidR="00C6072D" w:rsidRDefault="00C9705D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46CBF84" w14:textId="26D73A32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AFBDC08" w14:textId="53D5A9E8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B34F7C6" w14:textId="2A78486C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A122ABE" w14:textId="058C30C3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5FE7D42" w14:textId="5F4EE957" w:rsidR="00C6072D" w:rsidRDefault="00C9705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55BD940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FDD4BE9" w14:textId="339816B7" w:rsidR="00C6072D" w:rsidRPr="004D2956" w:rsidRDefault="00C9705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B5FBEB" w14:textId="29E06668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B8E2AC7" w14:textId="46E40BE3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36.1807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0C0E47" w14:textId="637F2AED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-2.50136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8C888C" w14:textId="6E375858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0.117418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5F12AA" w14:textId="715A964E" w:rsidR="00C6072D" w:rsidRPr="004D2956" w:rsidRDefault="00C9705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36.2673</w:t>
                  </w:r>
                </w:p>
              </w:tc>
            </w:tr>
          </w:tbl>
          <w:p w14:paraId="09F74F27" w14:textId="77A9CB35" w:rsidR="005F5B79" w:rsidRDefault="005F5B79" w:rsidP="000A7C6B"/>
        </w:tc>
      </w:tr>
      <w:bookmarkEnd w:id="18"/>
      <w:bookmarkEnd w:id="19"/>
      <w:bookmarkEnd w:id="20"/>
    </w:tbl>
    <w:p w14:paraId="0E14CE5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48679788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98BEC07" w14:textId="02FF4FAA" w:rsidR="0050542D" w:rsidRPr="00C9705D" w:rsidRDefault="00C9705D" w:rsidP="00C9705D">
            <w:pPr>
              <w:pStyle w:val="Heading1"/>
            </w:pPr>
            <w:bookmarkStart w:id="21" w:name="_Toc231893798"/>
            <w:r>
              <w:t>Beams</w:t>
            </w:r>
            <w:bookmarkEnd w:id="21"/>
          </w:p>
          <w:p w14:paraId="4546CE5D" w14:textId="52E59B4B" w:rsidR="00EC2432" w:rsidRDefault="00C9705D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492D1CC4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78C4887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2B5554E" w14:textId="474610C4" w:rsidR="00EC2432" w:rsidRDefault="00C9705D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31893799"/>
            <w:r>
              <w:t>Study Results</w:t>
            </w:r>
            <w:bookmarkEnd w:id="25"/>
          </w:p>
          <w:p w14:paraId="78340628" w14:textId="65FDFB67" w:rsidR="00EC2432" w:rsidRPr="000B04D4" w:rsidRDefault="00C9705D" w:rsidP="000A7C6B">
            <w:r>
              <w:t>No Data</w:t>
            </w:r>
          </w:p>
          <w:bookmarkEnd w:id="22"/>
          <w:bookmarkEnd w:id="23"/>
          <w:bookmarkEnd w:id="24"/>
          <w:p w14:paraId="107878F2" w14:textId="7EF41E13" w:rsidR="00EC2432" w:rsidRDefault="00EC2432" w:rsidP="000A7C6B"/>
        </w:tc>
      </w:tr>
    </w:tbl>
    <w:p w14:paraId="26B54CE6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25C09764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C49C969" w14:textId="12A7A6CD" w:rsidR="000B1701" w:rsidRPr="00C9705D" w:rsidRDefault="00C9705D" w:rsidP="00C9705D">
            <w:pPr>
              <w:pStyle w:val="Heading1"/>
              <w:rPr>
                <w:lang w:val="fr-FR"/>
              </w:rPr>
            </w:pPr>
            <w:bookmarkStart w:id="26" w:name="_Toc231893800"/>
            <w:r>
              <w:rPr>
                <w:lang w:val="fr-FR"/>
              </w:rPr>
              <w:t>Conclusion</w:t>
            </w:r>
            <w:bookmarkEnd w:id="26"/>
          </w:p>
        </w:tc>
      </w:tr>
    </w:tbl>
    <w:p w14:paraId="2A27A9A5" w14:textId="33B1B24D" w:rsidR="00AC3438" w:rsidRPr="00AC3438" w:rsidRDefault="00AC3438" w:rsidP="00FE0924"/>
    <w:sectPr w:rsidR="00AC3438" w:rsidRPr="00AC3438" w:rsidSect="00C9705D">
      <w:footerReference w:type="default" r:id="rId30"/>
      <w:footerReference w:type="first" r:id="rId31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A901" w14:textId="77777777" w:rsidR="00265426" w:rsidRDefault="00265426" w:rsidP="00F25CD7">
      <w:pPr>
        <w:spacing w:after="0" w:line="240" w:lineRule="auto"/>
      </w:pPr>
      <w:r>
        <w:separator/>
      </w:r>
    </w:p>
  </w:endnote>
  <w:endnote w:type="continuationSeparator" w:id="0">
    <w:p w14:paraId="37DB8388" w14:textId="77777777" w:rsidR="00265426" w:rsidRDefault="00265426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DC4D2F" w14:paraId="1FD37674" w14:textId="77777777" w:rsidTr="003E1AE9">
      <w:tc>
        <w:tcPr>
          <w:tcW w:w="867" w:type="pct"/>
        </w:tcPr>
        <w:p w14:paraId="6E2A3A0E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C8D1AE2" wp14:editId="3C4D0E5E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65022E6F" w14:textId="518C87B8" w:rsidR="00DC4D2F" w:rsidRDefault="00C9705D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FBC4233" w14:textId="7AFE8DCD" w:rsidR="00DC4D2F" w:rsidRDefault="00C9705D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0" w:type="auto"/>
          <w:vAlign w:val="bottom"/>
        </w:tcPr>
        <w:p w14:paraId="14446B42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E7411D1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6ACD810C" w14:textId="77777777" w:rsidTr="00BF0BC4">
      <w:tc>
        <w:tcPr>
          <w:tcW w:w="1908" w:type="dxa"/>
        </w:tcPr>
        <w:p w14:paraId="3FEB3EFA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32D03D0" wp14:editId="20F83056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EDBD53C" w14:textId="6999EB43" w:rsidR="00DC4D2F" w:rsidRDefault="00C9705D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2904587" w14:textId="3CEAC6F9" w:rsidR="00DC4D2F" w:rsidRDefault="00C9705D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360" w:type="dxa"/>
          <w:vAlign w:val="bottom"/>
        </w:tcPr>
        <w:p w14:paraId="43C800A5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8DC91A8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44CF" w14:textId="77777777" w:rsidR="00265426" w:rsidRDefault="00265426" w:rsidP="00F25CD7">
      <w:pPr>
        <w:spacing w:after="0" w:line="240" w:lineRule="auto"/>
      </w:pPr>
      <w:r>
        <w:separator/>
      </w:r>
    </w:p>
  </w:footnote>
  <w:footnote w:type="continuationSeparator" w:id="0">
    <w:p w14:paraId="2C88F54B" w14:textId="77777777" w:rsidR="00265426" w:rsidRDefault="00265426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5D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5426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0E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9705D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CB89"/>
  <w15:docId w15:val="{7B1C7F44-3BB0-4732-B82C-FC43C3D8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oter" Target="footer1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6AAC7-2917-4F5C-B83C-F13ED3BB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23</Pages>
  <Words>3349</Words>
  <Characters>19091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PDMDesktop</dc:creator>
  <cp:lastModifiedBy>PDMDesktop</cp:lastModifiedBy>
  <cp:revision>1</cp:revision>
  <dcterms:created xsi:type="dcterms:W3CDTF">2026-06-09T09:31:00Z</dcterms:created>
  <dcterms:modified xsi:type="dcterms:W3CDTF">2026-06-09T09:36:00Z</dcterms:modified>
</cp:coreProperties>
</file>